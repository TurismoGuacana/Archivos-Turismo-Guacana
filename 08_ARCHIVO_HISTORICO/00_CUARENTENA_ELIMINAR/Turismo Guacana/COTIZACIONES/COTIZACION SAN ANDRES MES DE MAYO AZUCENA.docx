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D12DA" w14:textId="46ACBE91" w:rsidR="007374A1" w:rsidRPr="00FA6930" w:rsidRDefault="00D315C7" w:rsidP="00865377">
      <w:pPr>
        <w:pStyle w:val="Ttulo1"/>
        <w:jc w:val="center"/>
        <w:rPr>
          <w:rFonts w:ascii="Arial" w:hAnsi="Arial" w:cs="Arial"/>
          <w:sz w:val="28"/>
          <w:szCs w:val="28"/>
        </w:rPr>
      </w:pPr>
      <w:r w:rsidRPr="00FA6930">
        <w:rPr>
          <w:rFonts w:ascii="Arial" w:hAnsi="Arial" w:cs="Arial"/>
          <w:sz w:val="28"/>
          <w:szCs w:val="28"/>
        </w:rPr>
        <w:t xml:space="preserve">COTIZACIÓN </w:t>
      </w:r>
      <w:r w:rsidR="00072B9B">
        <w:rPr>
          <w:rFonts w:ascii="Arial" w:hAnsi="Arial" w:cs="Arial"/>
          <w:sz w:val="28"/>
          <w:szCs w:val="28"/>
        </w:rPr>
        <w:t>VIAJE A SAN ANDRÉS ISLA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123C2C36" w:rsidR="000965E0" w:rsidRPr="001409E1" w:rsidRDefault="0058015C" w:rsidP="00034524">
            <w:pPr>
              <w:pStyle w:val="Fecha"/>
              <w:rPr>
                <w:rFonts w:ascii="Arial" w:hAnsi="Arial" w:cs="Arial"/>
                <w:sz w:val="22"/>
                <w:szCs w:val="22"/>
              </w:rPr>
            </w:pPr>
            <w:r>
              <w:rPr>
                <w:rFonts w:ascii="Arial" w:hAnsi="Arial" w:cs="Arial"/>
                <w:sz w:val="22"/>
                <w:szCs w:val="22"/>
              </w:rPr>
              <w:t>12</w:t>
            </w:r>
            <w:r w:rsidR="009D3995">
              <w:rPr>
                <w:rFonts w:ascii="Arial" w:hAnsi="Arial" w:cs="Arial"/>
                <w:sz w:val="22"/>
                <w:szCs w:val="22"/>
              </w:rPr>
              <w:t>/0</w:t>
            </w:r>
            <w:r w:rsidR="00C02E64">
              <w:rPr>
                <w:rFonts w:ascii="Arial" w:hAnsi="Arial" w:cs="Arial"/>
                <w:sz w:val="22"/>
                <w:szCs w:val="22"/>
              </w:rPr>
              <w:t>5</w:t>
            </w:r>
            <w:r w:rsidR="009D3995">
              <w:rPr>
                <w:rFonts w:ascii="Arial" w:hAnsi="Arial" w:cs="Arial"/>
                <w:sz w:val="22"/>
                <w:szCs w:val="22"/>
              </w:rPr>
              <w:t>/2026</w:t>
            </w:r>
          </w:p>
        </w:tc>
      </w:tr>
    </w:tbl>
    <w:p w14:paraId="026B3E93" w14:textId="74CC629E" w:rsidR="00A60863" w:rsidRPr="00014875" w:rsidRDefault="00A60863" w:rsidP="00FA6930">
      <w:pPr>
        <w:pStyle w:val="Cierre"/>
        <w:rPr>
          <w:rFonts w:ascii="Arial" w:hAnsi="Arial" w:cs="Arial"/>
        </w:rPr>
      </w:pPr>
      <w:r w:rsidRPr="00014875">
        <w:rPr>
          <w:rFonts w:ascii="Arial" w:hAnsi="Arial" w:cs="Arial"/>
        </w:rPr>
        <w:t>En el presente documento se realiza el desarrollo de la</w:t>
      </w:r>
      <w:r w:rsidR="00072B9B" w:rsidRPr="00014875">
        <w:rPr>
          <w:rFonts w:ascii="Arial" w:hAnsi="Arial" w:cs="Arial"/>
        </w:rPr>
        <w:t xml:space="preserve"> cotización al viaje aéreo a San Andrés isla</w:t>
      </w:r>
      <w:r w:rsidR="00D27848" w:rsidRPr="00014875">
        <w:rPr>
          <w:rFonts w:ascii="Arial" w:hAnsi="Arial" w:cs="Arial"/>
        </w:rPr>
        <w:t xml:space="preserve"> desde Bogotá</w:t>
      </w:r>
      <w:r w:rsidRPr="00014875">
        <w:rPr>
          <w:rFonts w:ascii="Arial" w:hAnsi="Arial" w:cs="Arial"/>
        </w:rPr>
        <w:t>, anexando la información pertinente para el turista. El producto incluirá lo siguiente:</w:t>
      </w:r>
    </w:p>
    <w:p w14:paraId="06E9BAED" w14:textId="49C9EDDE" w:rsidR="00072B9B" w:rsidRPr="00014875" w:rsidRDefault="00072B9B" w:rsidP="00072B9B">
      <w:pPr>
        <w:pStyle w:val="Cierre"/>
        <w:numPr>
          <w:ilvl w:val="0"/>
          <w:numId w:val="13"/>
        </w:numPr>
        <w:rPr>
          <w:rFonts w:ascii="Arial" w:hAnsi="Arial" w:cs="Arial"/>
          <w:lang w:val="es-CO"/>
        </w:rPr>
      </w:pPr>
      <w:r w:rsidRPr="00014875">
        <w:rPr>
          <w:rFonts w:ascii="Arial" w:hAnsi="Arial" w:cs="Arial"/>
        </w:rPr>
        <w:t>Tiquetes aéreos Bogotá-San Andrés y San Andrés-Bogotá</w:t>
      </w:r>
      <w:r w:rsidR="00E71081" w:rsidRPr="00014875">
        <w:rPr>
          <w:rFonts w:ascii="Arial" w:hAnsi="Arial" w:cs="Arial"/>
          <w:lang w:val="es-CO"/>
        </w:rPr>
        <w:t>.</w:t>
      </w:r>
    </w:p>
    <w:p w14:paraId="62B73B4F" w14:textId="3D417FFA" w:rsidR="00865377" w:rsidRDefault="00865377" w:rsidP="00865377">
      <w:pPr>
        <w:pStyle w:val="Cierre"/>
        <w:numPr>
          <w:ilvl w:val="1"/>
          <w:numId w:val="13"/>
        </w:numPr>
        <w:rPr>
          <w:rFonts w:ascii="Arial" w:hAnsi="Arial" w:cs="Arial"/>
          <w:lang w:val="es-CO"/>
        </w:rPr>
      </w:pPr>
      <w:r w:rsidRPr="00014875">
        <w:rPr>
          <w:rFonts w:ascii="Arial" w:hAnsi="Arial" w:cs="Arial"/>
          <w:lang w:val="es-CO"/>
        </w:rPr>
        <w:t>Vuelo en horas de la mañana ida/ Vuelo en horas de la tarde o noche regreso.</w:t>
      </w:r>
    </w:p>
    <w:p w14:paraId="792D87C6" w14:textId="58C9EAC6" w:rsidR="00087309" w:rsidRPr="00014875" w:rsidRDefault="00087309" w:rsidP="00072B9B">
      <w:pPr>
        <w:pStyle w:val="Cierre"/>
        <w:numPr>
          <w:ilvl w:val="0"/>
          <w:numId w:val="13"/>
        </w:numPr>
        <w:rPr>
          <w:rFonts w:ascii="Arial" w:hAnsi="Arial" w:cs="Arial"/>
          <w:lang w:val="es-CO"/>
        </w:rPr>
      </w:pPr>
      <w:bookmarkStart w:id="0" w:name="_Hlk164694647"/>
      <w:r w:rsidRPr="00014875">
        <w:rPr>
          <w:rFonts w:ascii="Arial" w:hAnsi="Arial" w:cs="Arial"/>
          <w:lang w:val="es-CO"/>
        </w:rPr>
        <w:t>Maleta de mano o mochila.</w:t>
      </w:r>
    </w:p>
    <w:bookmarkEnd w:id="0"/>
    <w:p w14:paraId="4F4A9B62" w14:textId="6481E0FD" w:rsidR="00072B9B" w:rsidRPr="00014875" w:rsidRDefault="00072B9B" w:rsidP="00072B9B">
      <w:pPr>
        <w:pStyle w:val="Cierre"/>
        <w:numPr>
          <w:ilvl w:val="0"/>
          <w:numId w:val="13"/>
        </w:numPr>
        <w:rPr>
          <w:rFonts w:ascii="Arial" w:hAnsi="Arial" w:cs="Arial"/>
          <w:lang w:val="es-CO"/>
        </w:rPr>
      </w:pPr>
      <w:r w:rsidRPr="00014875">
        <w:rPr>
          <w:rFonts w:ascii="Arial" w:hAnsi="Arial" w:cs="Arial"/>
          <w:lang w:val="es-CO"/>
        </w:rPr>
        <w:t>Traslados aeropuerto-hotel-aeropuerto en San Andrés.</w:t>
      </w:r>
    </w:p>
    <w:p w14:paraId="4BF3C3E1" w14:textId="5C2A68E8" w:rsidR="00072B9B" w:rsidRDefault="004E4C45" w:rsidP="00072B9B">
      <w:pPr>
        <w:pStyle w:val="Cierre"/>
        <w:numPr>
          <w:ilvl w:val="0"/>
          <w:numId w:val="13"/>
        </w:numPr>
        <w:rPr>
          <w:rFonts w:ascii="Arial" w:hAnsi="Arial" w:cs="Arial"/>
          <w:lang w:val="es-CO"/>
        </w:rPr>
      </w:pPr>
      <w:r>
        <w:rPr>
          <w:rFonts w:ascii="Arial" w:hAnsi="Arial" w:cs="Arial"/>
          <w:lang w:val="es-CO"/>
        </w:rPr>
        <w:t>3</w:t>
      </w:r>
      <w:r w:rsidR="00072B9B" w:rsidRPr="00014875">
        <w:rPr>
          <w:rFonts w:ascii="Arial" w:hAnsi="Arial" w:cs="Arial"/>
          <w:lang w:val="es-CO"/>
        </w:rPr>
        <w:t xml:space="preserve"> noches </w:t>
      </w:r>
      <w:r w:rsidR="00865377" w:rsidRPr="00014875">
        <w:rPr>
          <w:rFonts w:ascii="Arial" w:hAnsi="Arial" w:cs="Arial"/>
          <w:lang w:val="es-CO"/>
        </w:rPr>
        <w:t xml:space="preserve">y </w:t>
      </w:r>
      <w:r>
        <w:rPr>
          <w:rFonts w:ascii="Arial" w:hAnsi="Arial" w:cs="Arial"/>
          <w:lang w:val="es-CO"/>
        </w:rPr>
        <w:t>4</w:t>
      </w:r>
      <w:r w:rsidR="00865377" w:rsidRPr="00014875">
        <w:rPr>
          <w:rFonts w:ascii="Arial" w:hAnsi="Arial" w:cs="Arial"/>
          <w:lang w:val="es-CO"/>
        </w:rPr>
        <w:t xml:space="preserve"> días </w:t>
      </w:r>
      <w:r w:rsidR="00072B9B" w:rsidRPr="00014875">
        <w:rPr>
          <w:rFonts w:ascii="Arial" w:hAnsi="Arial" w:cs="Arial"/>
          <w:lang w:val="es-CO"/>
        </w:rPr>
        <w:t>de alojamiento</w:t>
      </w:r>
    </w:p>
    <w:p w14:paraId="318831E5" w14:textId="77777777" w:rsidR="00EF6F65" w:rsidRPr="00014875" w:rsidRDefault="00EF6F65" w:rsidP="00EF6F65">
      <w:pPr>
        <w:pStyle w:val="Cierre"/>
        <w:numPr>
          <w:ilvl w:val="0"/>
          <w:numId w:val="13"/>
        </w:numPr>
        <w:rPr>
          <w:rFonts w:ascii="Arial" w:hAnsi="Arial" w:cs="Arial"/>
          <w:lang w:val="es-CO"/>
        </w:rPr>
      </w:pPr>
      <w:r w:rsidRPr="00014875">
        <w:rPr>
          <w:rFonts w:ascii="Arial" w:hAnsi="Arial" w:cs="Arial"/>
          <w:lang w:val="es-CO"/>
        </w:rPr>
        <w:t>Combo tours.</w:t>
      </w:r>
    </w:p>
    <w:p w14:paraId="50EEE5E6" w14:textId="77777777" w:rsidR="00EF6F65" w:rsidRPr="00014875" w:rsidRDefault="00EF6F65" w:rsidP="00EF6F65">
      <w:pPr>
        <w:pStyle w:val="Cierre"/>
        <w:numPr>
          <w:ilvl w:val="1"/>
          <w:numId w:val="13"/>
        </w:numPr>
        <w:rPr>
          <w:rFonts w:ascii="Arial" w:hAnsi="Arial" w:cs="Arial"/>
          <w:lang w:val="es-CO"/>
        </w:rPr>
      </w:pPr>
      <w:proofErr w:type="gramStart"/>
      <w:r w:rsidRPr="00014875">
        <w:rPr>
          <w:rFonts w:ascii="Arial" w:hAnsi="Arial" w:cs="Arial"/>
          <w:lang w:val="es-CO"/>
        </w:rPr>
        <w:t>Paseo vuelta</w:t>
      </w:r>
      <w:proofErr w:type="gramEnd"/>
      <w:r w:rsidRPr="00014875">
        <w:rPr>
          <w:rFonts w:ascii="Arial" w:hAnsi="Arial" w:cs="Arial"/>
          <w:lang w:val="es-CO"/>
        </w:rPr>
        <w:t xml:space="preserve"> a la isla en chiva con parada en el museo del coco, la piscinita, cueva Morgan, hoyo soplador (no incluye el ingreso a los sitios descritos).</w:t>
      </w:r>
    </w:p>
    <w:p w14:paraId="77F67BDF" w14:textId="38CA001B" w:rsidR="00EF6F65" w:rsidRPr="00014875" w:rsidRDefault="00EF6F65" w:rsidP="00EF6F65">
      <w:pPr>
        <w:pStyle w:val="Cierre"/>
        <w:numPr>
          <w:ilvl w:val="1"/>
          <w:numId w:val="13"/>
        </w:numPr>
        <w:rPr>
          <w:rFonts w:ascii="Arial" w:hAnsi="Arial" w:cs="Arial"/>
          <w:lang w:val="es-CO"/>
        </w:rPr>
      </w:pPr>
      <w:r w:rsidRPr="00014875">
        <w:rPr>
          <w:rFonts w:ascii="Arial" w:hAnsi="Arial" w:cs="Arial"/>
          <w:lang w:val="es-CO"/>
        </w:rPr>
        <w:t xml:space="preserve">Paseo en lancha cayo acuario donde puedes disfrutar de avistamiento de peces y arrecifes en una zona totalmente natural y cristalina, también disfrutará de </w:t>
      </w:r>
      <w:r>
        <w:rPr>
          <w:rFonts w:ascii="Arial" w:hAnsi="Arial" w:cs="Arial"/>
          <w:lang w:val="es-CO"/>
        </w:rPr>
        <w:t xml:space="preserve">los </w:t>
      </w:r>
      <w:r w:rsidRPr="00014875">
        <w:rPr>
          <w:rFonts w:ascii="Arial" w:hAnsi="Arial" w:cs="Arial"/>
          <w:lang w:val="es-CO"/>
        </w:rPr>
        <w:t>sitios</w:t>
      </w:r>
      <w:r>
        <w:rPr>
          <w:rFonts w:ascii="Arial" w:hAnsi="Arial" w:cs="Arial"/>
          <w:lang w:val="es-CO"/>
        </w:rPr>
        <w:t xml:space="preserve"> de la</w:t>
      </w:r>
      <w:r w:rsidRPr="00014875">
        <w:rPr>
          <w:rFonts w:ascii="Arial" w:hAnsi="Arial" w:cs="Arial"/>
          <w:lang w:val="es-CO"/>
        </w:rPr>
        <w:t xml:space="preserve"> reserva de natural.</w:t>
      </w:r>
    </w:p>
    <w:p w14:paraId="28932F3E" w14:textId="6B896325" w:rsidR="00EF6F65" w:rsidRPr="00EF6F65" w:rsidRDefault="00EF6F65" w:rsidP="00EF6F65">
      <w:pPr>
        <w:pStyle w:val="Cierre"/>
        <w:numPr>
          <w:ilvl w:val="1"/>
          <w:numId w:val="13"/>
        </w:numPr>
        <w:rPr>
          <w:rFonts w:ascii="Arial" w:hAnsi="Arial" w:cs="Arial"/>
          <w:lang w:val="es-CO"/>
        </w:rPr>
      </w:pPr>
      <w:r w:rsidRPr="00014875">
        <w:rPr>
          <w:rFonts w:ascii="Arial" w:hAnsi="Arial" w:cs="Arial"/>
          <w:lang w:val="es-CO"/>
        </w:rPr>
        <w:t>Paseo Tour por la bahía con recreación y animación, música y DJ en el cual se disfrutará del paisaje del mar de los siete colores y las hermosas vistas de San Andrés (no incluye bebidas en la embarcación).</w:t>
      </w:r>
    </w:p>
    <w:p w14:paraId="1AD0E060" w14:textId="3588B80F" w:rsidR="005679DB" w:rsidRDefault="00072B9B" w:rsidP="00865377">
      <w:pPr>
        <w:pStyle w:val="Cierre"/>
        <w:numPr>
          <w:ilvl w:val="0"/>
          <w:numId w:val="13"/>
        </w:numPr>
        <w:rPr>
          <w:rFonts w:ascii="Arial" w:hAnsi="Arial" w:cs="Arial"/>
          <w:lang w:val="es-CO"/>
        </w:rPr>
      </w:pPr>
      <w:r w:rsidRPr="00014875">
        <w:rPr>
          <w:rFonts w:ascii="Arial" w:hAnsi="Arial" w:cs="Arial"/>
          <w:lang w:val="es-CO"/>
        </w:rPr>
        <w:t>Tarjeta de asistencia médica.</w:t>
      </w:r>
    </w:p>
    <w:p w14:paraId="79136556" w14:textId="65724B50" w:rsidR="00072B9B" w:rsidRPr="00014875" w:rsidRDefault="00072B9B" w:rsidP="00072B9B">
      <w:pPr>
        <w:pStyle w:val="Cierre"/>
        <w:numPr>
          <w:ilvl w:val="0"/>
          <w:numId w:val="13"/>
        </w:numPr>
        <w:rPr>
          <w:rFonts w:ascii="Arial" w:hAnsi="Arial" w:cs="Arial"/>
          <w:b/>
          <w:bCs/>
          <w:lang w:val="es-CO"/>
        </w:rPr>
      </w:pPr>
      <w:r w:rsidRPr="00014875">
        <w:rPr>
          <w:rFonts w:ascii="Arial" w:hAnsi="Arial" w:cs="Arial"/>
          <w:lang w:val="es-CO"/>
        </w:rPr>
        <w:t xml:space="preserve">Alimentación: </w:t>
      </w:r>
      <w:r w:rsidR="004E4C45">
        <w:rPr>
          <w:rFonts w:ascii="Arial" w:hAnsi="Arial" w:cs="Arial"/>
          <w:lang w:val="es-CO"/>
        </w:rPr>
        <w:t>3</w:t>
      </w:r>
      <w:r w:rsidR="00EF6F65">
        <w:rPr>
          <w:rFonts w:ascii="Arial" w:hAnsi="Arial" w:cs="Arial"/>
          <w:lang w:val="es-CO"/>
        </w:rPr>
        <w:t xml:space="preserve"> </w:t>
      </w:r>
      <w:r w:rsidR="00EF6F65" w:rsidRPr="00014875">
        <w:rPr>
          <w:rFonts w:ascii="Arial" w:hAnsi="Arial" w:cs="Arial"/>
          <w:lang w:val="es-CO"/>
        </w:rPr>
        <w:t>desayuno</w:t>
      </w:r>
      <w:r w:rsidR="00EF6F65">
        <w:rPr>
          <w:rFonts w:ascii="Arial" w:hAnsi="Arial" w:cs="Arial"/>
          <w:lang w:val="es-CO"/>
        </w:rPr>
        <w:t>s</w:t>
      </w:r>
      <w:r w:rsidR="00EF6F65" w:rsidRPr="00014875">
        <w:rPr>
          <w:rFonts w:ascii="Arial" w:hAnsi="Arial" w:cs="Arial"/>
          <w:lang w:val="es-CO"/>
        </w:rPr>
        <w:t>,</w:t>
      </w:r>
      <w:r w:rsidR="00EF6F65">
        <w:rPr>
          <w:rFonts w:ascii="Arial" w:hAnsi="Arial" w:cs="Arial"/>
          <w:lang w:val="es-CO"/>
        </w:rPr>
        <w:t xml:space="preserve"> </w:t>
      </w:r>
      <w:r w:rsidR="00EF6F65" w:rsidRPr="00014875">
        <w:rPr>
          <w:rFonts w:ascii="Arial" w:hAnsi="Arial" w:cs="Arial"/>
          <w:lang w:val="es-CO"/>
        </w:rPr>
        <w:t xml:space="preserve"> </w:t>
      </w:r>
      <w:r w:rsidR="004E4C45">
        <w:rPr>
          <w:rFonts w:ascii="Arial" w:hAnsi="Arial" w:cs="Arial"/>
          <w:lang w:val="es-CO"/>
        </w:rPr>
        <w:t>3</w:t>
      </w:r>
      <w:r w:rsidR="00515C96">
        <w:rPr>
          <w:rFonts w:ascii="Arial" w:hAnsi="Arial" w:cs="Arial"/>
          <w:lang w:val="es-CO"/>
        </w:rPr>
        <w:t xml:space="preserve"> </w:t>
      </w:r>
      <w:r w:rsidR="00EF6F65" w:rsidRPr="00014875">
        <w:rPr>
          <w:rFonts w:ascii="Arial" w:hAnsi="Arial" w:cs="Arial"/>
          <w:lang w:val="es-CO"/>
        </w:rPr>
        <w:t>almuerzo</w:t>
      </w:r>
      <w:r w:rsidR="00EF6F65">
        <w:rPr>
          <w:rFonts w:ascii="Arial" w:hAnsi="Arial" w:cs="Arial"/>
          <w:lang w:val="es-CO"/>
        </w:rPr>
        <w:t>s</w:t>
      </w:r>
      <w:r w:rsidR="00EF6F65" w:rsidRPr="00014875">
        <w:rPr>
          <w:rFonts w:ascii="Arial" w:hAnsi="Arial" w:cs="Arial"/>
          <w:lang w:val="es-CO"/>
        </w:rPr>
        <w:t xml:space="preserve"> y </w:t>
      </w:r>
      <w:r w:rsidR="004E4C45">
        <w:rPr>
          <w:rFonts w:ascii="Arial" w:hAnsi="Arial" w:cs="Arial"/>
          <w:lang w:val="es-CO"/>
        </w:rPr>
        <w:t>3</w:t>
      </w:r>
      <w:r w:rsidR="00EF6F65">
        <w:rPr>
          <w:rFonts w:ascii="Arial" w:hAnsi="Arial" w:cs="Arial"/>
          <w:lang w:val="es-CO"/>
        </w:rPr>
        <w:t xml:space="preserve"> </w:t>
      </w:r>
      <w:r w:rsidR="00EF6F65" w:rsidRPr="00014875">
        <w:rPr>
          <w:rFonts w:ascii="Arial" w:hAnsi="Arial" w:cs="Arial"/>
          <w:lang w:val="es-CO"/>
        </w:rPr>
        <w:t>cena</w:t>
      </w:r>
      <w:r w:rsidR="00EF6F65">
        <w:rPr>
          <w:rFonts w:ascii="Arial" w:hAnsi="Arial" w:cs="Arial"/>
          <w:lang w:val="es-CO"/>
        </w:rPr>
        <w:t>s</w:t>
      </w:r>
      <w:r w:rsidR="00EF6F65" w:rsidRPr="00014875">
        <w:rPr>
          <w:rFonts w:ascii="Arial" w:hAnsi="Arial" w:cs="Arial"/>
          <w:lang w:val="es-CO"/>
        </w:rPr>
        <w:t>, bebidas en horarios establecidos por el hotel y de acuerdo con sus políticas.</w:t>
      </w:r>
    </w:p>
    <w:p w14:paraId="12939C91" w14:textId="5C781B26" w:rsidR="00E71081" w:rsidRPr="00014875" w:rsidRDefault="00E71081" w:rsidP="00492033">
      <w:pPr>
        <w:pStyle w:val="Cierre"/>
        <w:numPr>
          <w:ilvl w:val="0"/>
          <w:numId w:val="13"/>
        </w:numPr>
        <w:rPr>
          <w:rFonts w:ascii="Arial" w:hAnsi="Arial" w:cs="Arial"/>
          <w:lang w:val="es-CO"/>
        </w:rPr>
      </w:pPr>
      <w:r w:rsidRPr="00014875">
        <w:rPr>
          <w:rFonts w:ascii="Arial" w:hAnsi="Arial" w:cs="Arial"/>
          <w:lang w:val="es-CO"/>
        </w:rPr>
        <w:t>Seguro de viaje</w:t>
      </w:r>
    </w:p>
    <w:p w14:paraId="5D5919A6" w14:textId="30AD0D18" w:rsidR="00865377" w:rsidRPr="00014875" w:rsidRDefault="00A60863" w:rsidP="00865377">
      <w:pPr>
        <w:pStyle w:val="Cierre"/>
        <w:numPr>
          <w:ilvl w:val="0"/>
          <w:numId w:val="13"/>
        </w:numPr>
        <w:rPr>
          <w:rFonts w:ascii="Arial" w:hAnsi="Arial" w:cs="Arial"/>
        </w:rPr>
      </w:pPr>
      <w:r w:rsidRPr="00014875">
        <w:rPr>
          <w:rFonts w:ascii="Arial" w:hAnsi="Arial" w:cs="Arial"/>
        </w:rPr>
        <w:t xml:space="preserve">Día: </w:t>
      </w:r>
      <w:r w:rsidR="00C02E64">
        <w:rPr>
          <w:rFonts w:ascii="Arial" w:hAnsi="Arial" w:cs="Arial"/>
        </w:rPr>
        <w:t>del 20 al 23 de mayo</w:t>
      </w:r>
    </w:p>
    <w:p w14:paraId="6CE67BE5" w14:textId="6CC0324C" w:rsidR="00A817D4" w:rsidRDefault="00865377" w:rsidP="00A817D4">
      <w:pPr>
        <w:pStyle w:val="Cierre"/>
        <w:numPr>
          <w:ilvl w:val="0"/>
          <w:numId w:val="13"/>
        </w:numPr>
        <w:rPr>
          <w:rFonts w:ascii="Arial" w:hAnsi="Arial" w:cs="Arial"/>
        </w:rPr>
      </w:pPr>
      <w:r w:rsidRPr="00014875">
        <w:rPr>
          <w:rFonts w:ascii="Arial" w:hAnsi="Arial" w:cs="Arial"/>
        </w:rPr>
        <w:t>Valor</w:t>
      </w:r>
      <w:r w:rsidR="00014875" w:rsidRPr="00014875">
        <w:rPr>
          <w:rFonts w:ascii="Arial" w:hAnsi="Arial" w:cs="Arial"/>
        </w:rPr>
        <w:t xml:space="preserve"> por persona</w:t>
      </w:r>
      <w:r w:rsidRPr="00014875">
        <w:rPr>
          <w:rFonts w:ascii="Arial" w:hAnsi="Arial" w:cs="Arial"/>
        </w:rPr>
        <w:t xml:space="preserve">: </w:t>
      </w:r>
    </w:p>
    <w:p w14:paraId="24567F94" w14:textId="25690EE2" w:rsidR="004E4C45" w:rsidRDefault="004E4C45" w:rsidP="004E4C45">
      <w:pPr>
        <w:pStyle w:val="Cierre"/>
        <w:rPr>
          <w:rFonts w:ascii="Arial" w:hAnsi="Arial" w:cs="Arial"/>
        </w:rPr>
      </w:pPr>
    </w:p>
    <w:p w14:paraId="4A6CBDD5" w14:textId="48BB6407" w:rsidR="004E4C45" w:rsidRDefault="004E4C45" w:rsidP="004E4C45">
      <w:pPr>
        <w:pStyle w:val="Cierre"/>
        <w:rPr>
          <w:rFonts w:ascii="Arial" w:hAnsi="Arial" w:cs="Arial"/>
        </w:rPr>
      </w:pPr>
    </w:p>
    <w:p w14:paraId="57F93D9A" w14:textId="0FBD2DB7" w:rsidR="004E4C45" w:rsidRDefault="004E4C45" w:rsidP="004E4C45">
      <w:pPr>
        <w:pStyle w:val="Cierre"/>
        <w:rPr>
          <w:rFonts w:ascii="Arial" w:hAnsi="Arial" w:cs="Arial"/>
        </w:rPr>
      </w:pPr>
    </w:p>
    <w:p w14:paraId="678F871E" w14:textId="77777777" w:rsidR="004E4C45" w:rsidRPr="00940EBE" w:rsidRDefault="004E4C45" w:rsidP="004E4C45">
      <w:pPr>
        <w:pStyle w:val="Cierre"/>
        <w:rPr>
          <w:rFonts w:ascii="Arial" w:hAnsi="Arial" w:cs="Arial"/>
        </w:rPr>
      </w:pPr>
    </w:p>
    <w:p w14:paraId="0D0753C3" w14:textId="75D80980" w:rsidR="00DD09CE" w:rsidRPr="004E4C45" w:rsidRDefault="00515C96" w:rsidP="004E4C45">
      <w:pPr>
        <w:pStyle w:val="Cierre"/>
        <w:numPr>
          <w:ilvl w:val="0"/>
          <w:numId w:val="13"/>
        </w:numPr>
        <w:rPr>
          <w:rFonts w:ascii="Arial" w:hAnsi="Arial" w:cs="Arial"/>
        </w:rPr>
      </w:pPr>
      <w:r>
        <w:rPr>
          <w:rFonts w:ascii="Arial" w:hAnsi="Arial" w:cs="Arial"/>
          <w:b/>
          <w:bCs/>
        </w:rPr>
        <w:t>Válida</w:t>
      </w:r>
      <w:r w:rsidR="00DD09CE">
        <w:rPr>
          <w:rFonts w:ascii="Arial" w:hAnsi="Arial" w:cs="Arial"/>
          <w:b/>
          <w:bCs/>
        </w:rPr>
        <w:t xml:space="preserve"> para </w:t>
      </w:r>
      <w:r w:rsidR="00940EBE" w:rsidRPr="00DD09CE">
        <w:rPr>
          <w:rFonts w:ascii="Arial" w:hAnsi="Arial" w:cs="Arial"/>
          <w:b/>
          <w:bCs/>
        </w:rPr>
        <w:t>Hotel</w:t>
      </w:r>
      <w:r w:rsidR="00DD09CE">
        <w:rPr>
          <w:rFonts w:ascii="Arial" w:hAnsi="Arial" w:cs="Arial"/>
          <w:b/>
          <w:bCs/>
        </w:rPr>
        <w:t>:</w:t>
      </w:r>
      <w:r w:rsidR="00940EBE" w:rsidRPr="00DD09CE">
        <w:rPr>
          <w:rFonts w:ascii="Arial" w:hAnsi="Arial" w:cs="Arial"/>
          <w:b/>
          <w:bCs/>
        </w:rPr>
        <w:t xml:space="preserve"> AMERICAS</w:t>
      </w:r>
      <w:r w:rsidR="00DD09CE">
        <w:rPr>
          <w:rFonts w:ascii="Arial" w:hAnsi="Arial" w:cs="Arial"/>
          <w:b/>
          <w:bCs/>
        </w:rPr>
        <w:t xml:space="preserve"> – PORTOFINO - TIUNA</w:t>
      </w:r>
      <w:r w:rsidR="00940EBE" w:rsidRPr="00DD09CE">
        <w:rPr>
          <w:rFonts w:ascii="Arial" w:hAnsi="Arial" w:cs="Arial"/>
          <w:b/>
          <w:bCs/>
        </w:rPr>
        <w:t xml:space="preserve"> </w:t>
      </w:r>
      <w:r w:rsidR="00DD09CE">
        <w:rPr>
          <w:rFonts w:ascii="Arial" w:hAnsi="Arial" w:cs="Arial"/>
          <w:b/>
          <w:bCs/>
        </w:rPr>
        <w:t xml:space="preserve">: </w:t>
      </w:r>
      <w:r w:rsidR="00C02E64">
        <w:rPr>
          <w:rFonts w:ascii="Arial" w:hAnsi="Arial" w:cs="Arial"/>
          <w:b/>
          <w:bCs/>
        </w:rPr>
        <w:t>$1.8</w:t>
      </w:r>
      <w:r w:rsidR="0058015C">
        <w:rPr>
          <w:rFonts w:ascii="Arial" w:hAnsi="Arial" w:cs="Arial"/>
          <w:b/>
          <w:bCs/>
        </w:rPr>
        <w:t>95</w:t>
      </w:r>
      <w:r w:rsidR="00C02E64">
        <w:rPr>
          <w:rFonts w:ascii="Arial" w:hAnsi="Arial" w:cs="Arial"/>
          <w:b/>
          <w:bCs/>
        </w:rPr>
        <w:t>.000 POR PERSONA</w:t>
      </w:r>
    </w:p>
    <w:tbl>
      <w:tblPr>
        <w:tblStyle w:val="Tablaconcuadrcula"/>
        <w:tblW w:w="0" w:type="auto"/>
        <w:tblInd w:w="720" w:type="dxa"/>
        <w:tblLook w:val="04A0" w:firstRow="1" w:lastRow="0" w:firstColumn="1" w:lastColumn="0" w:noHBand="0" w:noVBand="1"/>
      </w:tblPr>
      <w:tblGrid>
        <w:gridCol w:w="4710"/>
        <w:gridCol w:w="4710"/>
      </w:tblGrid>
      <w:tr w:rsidR="00B83AE0" w:rsidRPr="00E315E7" w14:paraId="46BD14A9" w14:textId="77777777" w:rsidTr="004E4C45">
        <w:trPr>
          <w:trHeight w:val="546"/>
        </w:trPr>
        <w:tc>
          <w:tcPr>
            <w:tcW w:w="4710" w:type="dxa"/>
          </w:tcPr>
          <w:p w14:paraId="278D2025" w14:textId="3CB6EC77" w:rsidR="00B83AE0" w:rsidRPr="00E315E7" w:rsidRDefault="00C02E64" w:rsidP="00780800">
            <w:pPr>
              <w:pStyle w:val="Cierre"/>
              <w:rPr>
                <w:rFonts w:ascii="Arial" w:hAnsi="Arial" w:cs="Arial"/>
              </w:rPr>
            </w:pPr>
            <w:r>
              <w:rPr>
                <w:rFonts w:ascii="Arial" w:hAnsi="Arial" w:cs="Arial"/>
              </w:rPr>
              <w:t>VALOR 3 ADULTOS</w:t>
            </w:r>
            <w:r w:rsidR="0058015C">
              <w:rPr>
                <w:rFonts w:ascii="Arial" w:hAnsi="Arial" w:cs="Arial"/>
              </w:rPr>
              <w:t xml:space="preserve"> ANTIGUOS</w:t>
            </w:r>
          </w:p>
        </w:tc>
        <w:tc>
          <w:tcPr>
            <w:tcW w:w="4710" w:type="dxa"/>
          </w:tcPr>
          <w:p w14:paraId="6C16EE33" w14:textId="20B5B920" w:rsidR="00B83AE0" w:rsidRPr="00E315E7" w:rsidRDefault="00B83AE0" w:rsidP="00780800">
            <w:pPr>
              <w:pStyle w:val="Cierre"/>
              <w:jc w:val="center"/>
              <w:rPr>
                <w:rFonts w:ascii="Arial" w:hAnsi="Arial" w:cs="Arial"/>
              </w:rPr>
            </w:pPr>
            <w:r>
              <w:rPr>
                <w:rFonts w:ascii="Arial" w:hAnsi="Arial" w:cs="Arial"/>
                <w:b/>
                <w:bCs/>
              </w:rPr>
              <w:t>$</w:t>
            </w:r>
            <w:r w:rsidR="00C02E64">
              <w:rPr>
                <w:rFonts w:ascii="Arial" w:hAnsi="Arial" w:cs="Arial"/>
                <w:b/>
                <w:bCs/>
              </w:rPr>
              <w:t>5.</w:t>
            </w:r>
            <w:r w:rsidR="0058015C">
              <w:rPr>
                <w:rFonts w:ascii="Arial" w:hAnsi="Arial" w:cs="Arial"/>
                <w:b/>
                <w:bCs/>
              </w:rPr>
              <w:t>685</w:t>
            </w:r>
            <w:r w:rsidRPr="00DD09CE">
              <w:rPr>
                <w:rFonts w:ascii="Arial" w:hAnsi="Arial" w:cs="Arial"/>
                <w:b/>
                <w:bCs/>
              </w:rPr>
              <w:t>.000</w:t>
            </w:r>
          </w:p>
        </w:tc>
      </w:tr>
      <w:tr w:rsidR="0058015C" w:rsidRPr="00E315E7" w14:paraId="2103B5B8" w14:textId="77777777" w:rsidTr="004E4C45">
        <w:trPr>
          <w:trHeight w:val="546"/>
        </w:trPr>
        <w:tc>
          <w:tcPr>
            <w:tcW w:w="4710" w:type="dxa"/>
          </w:tcPr>
          <w:p w14:paraId="744589F2" w14:textId="63A53DAA" w:rsidR="0058015C" w:rsidRDefault="0058015C" w:rsidP="00780800">
            <w:pPr>
              <w:pStyle w:val="Cierre"/>
              <w:rPr>
                <w:rFonts w:ascii="Arial" w:hAnsi="Arial" w:cs="Arial"/>
              </w:rPr>
            </w:pPr>
            <w:r>
              <w:rPr>
                <w:rFonts w:ascii="Arial" w:hAnsi="Arial" w:cs="Arial"/>
              </w:rPr>
              <w:t>VALOR 2 ADULTOS NUEVOS</w:t>
            </w:r>
          </w:p>
        </w:tc>
        <w:tc>
          <w:tcPr>
            <w:tcW w:w="4710" w:type="dxa"/>
          </w:tcPr>
          <w:p w14:paraId="2AC9F689" w14:textId="29F6A0F6" w:rsidR="0058015C" w:rsidRDefault="0058015C" w:rsidP="00780800">
            <w:pPr>
              <w:pStyle w:val="Cierre"/>
              <w:jc w:val="center"/>
              <w:rPr>
                <w:rFonts w:ascii="Arial" w:hAnsi="Arial" w:cs="Arial"/>
                <w:b/>
                <w:bCs/>
              </w:rPr>
            </w:pPr>
            <w:r>
              <w:rPr>
                <w:rFonts w:ascii="Arial" w:hAnsi="Arial" w:cs="Arial"/>
                <w:b/>
                <w:bCs/>
              </w:rPr>
              <w:t>$3.880.000</w:t>
            </w:r>
          </w:p>
        </w:tc>
      </w:tr>
      <w:tr w:rsidR="00C02E64" w:rsidRPr="00E315E7" w14:paraId="0C093922" w14:textId="77777777" w:rsidTr="004E4C45">
        <w:trPr>
          <w:trHeight w:val="546"/>
        </w:trPr>
        <w:tc>
          <w:tcPr>
            <w:tcW w:w="4710" w:type="dxa"/>
          </w:tcPr>
          <w:p w14:paraId="3FE7A033" w14:textId="1596BEC8" w:rsidR="00C02E64" w:rsidRDefault="00C02E64" w:rsidP="00780800">
            <w:pPr>
              <w:pStyle w:val="Cierre"/>
              <w:rPr>
                <w:rFonts w:ascii="Arial" w:hAnsi="Arial" w:cs="Arial"/>
              </w:rPr>
            </w:pPr>
            <w:r>
              <w:rPr>
                <w:rFonts w:ascii="Arial" w:hAnsi="Arial" w:cs="Arial"/>
              </w:rPr>
              <w:t>VALOR NIÑO DE 7 AÑOS</w:t>
            </w:r>
          </w:p>
        </w:tc>
        <w:tc>
          <w:tcPr>
            <w:tcW w:w="4710" w:type="dxa"/>
          </w:tcPr>
          <w:p w14:paraId="33F9AA5B" w14:textId="59F0C14D" w:rsidR="00C02E64" w:rsidRDefault="00C02E64" w:rsidP="00780800">
            <w:pPr>
              <w:pStyle w:val="Cierre"/>
              <w:jc w:val="center"/>
              <w:rPr>
                <w:rFonts w:ascii="Arial" w:hAnsi="Arial" w:cs="Arial"/>
                <w:b/>
                <w:bCs/>
              </w:rPr>
            </w:pPr>
            <w:r>
              <w:rPr>
                <w:rFonts w:ascii="Arial" w:hAnsi="Arial" w:cs="Arial"/>
                <w:b/>
                <w:bCs/>
              </w:rPr>
              <w:t>$1.</w:t>
            </w:r>
            <w:r w:rsidR="0058015C">
              <w:rPr>
                <w:rFonts w:ascii="Arial" w:hAnsi="Arial" w:cs="Arial"/>
                <w:b/>
                <w:bCs/>
              </w:rPr>
              <w:t>725</w:t>
            </w:r>
            <w:r>
              <w:rPr>
                <w:rFonts w:ascii="Arial" w:hAnsi="Arial" w:cs="Arial"/>
                <w:b/>
                <w:bCs/>
              </w:rPr>
              <w:t>.000</w:t>
            </w:r>
          </w:p>
        </w:tc>
      </w:tr>
      <w:tr w:rsidR="00C02E64" w:rsidRPr="00E315E7" w14:paraId="01311AC4" w14:textId="77777777" w:rsidTr="004E4C45">
        <w:trPr>
          <w:trHeight w:val="546"/>
        </w:trPr>
        <w:tc>
          <w:tcPr>
            <w:tcW w:w="4710" w:type="dxa"/>
          </w:tcPr>
          <w:p w14:paraId="421A3FC3" w14:textId="768CB5CB" w:rsidR="00C02E64" w:rsidRPr="00BE3F4B" w:rsidRDefault="00C02E64" w:rsidP="00780800">
            <w:pPr>
              <w:pStyle w:val="Cierre"/>
              <w:rPr>
                <w:rFonts w:ascii="Arial" w:hAnsi="Arial" w:cs="Arial"/>
                <w:b/>
                <w:bCs/>
              </w:rPr>
            </w:pPr>
            <w:r w:rsidRPr="00BE3F4B">
              <w:rPr>
                <w:rFonts w:ascii="Arial" w:hAnsi="Arial" w:cs="Arial"/>
                <w:b/>
                <w:bCs/>
              </w:rPr>
              <w:t>VALOR TOTAL</w:t>
            </w:r>
          </w:p>
        </w:tc>
        <w:tc>
          <w:tcPr>
            <w:tcW w:w="4710" w:type="dxa"/>
          </w:tcPr>
          <w:p w14:paraId="040CFC20" w14:textId="45EF989B" w:rsidR="00C02E64" w:rsidRDefault="00C02E64" w:rsidP="00780800">
            <w:pPr>
              <w:pStyle w:val="Cierre"/>
              <w:jc w:val="center"/>
              <w:rPr>
                <w:rFonts w:ascii="Arial" w:hAnsi="Arial" w:cs="Arial"/>
                <w:b/>
                <w:bCs/>
              </w:rPr>
            </w:pPr>
            <w:r>
              <w:rPr>
                <w:rFonts w:ascii="Arial" w:hAnsi="Arial" w:cs="Arial"/>
                <w:b/>
                <w:bCs/>
              </w:rPr>
              <w:t>$</w:t>
            </w:r>
            <w:r w:rsidR="0058015C">
              <w:rPr>
                <w:rFonts w:ascii="Arial" w:hAnsi="Arial" w:cs="Arial"/>
                <w:b/>
                <w:bCs/>
              </w:rPr>
              <w:t>11.290.000</w:t>
            </w:r>
          </w:p>
        </w:tc>
      </w:tr>
    </w:tbl>
    <w:p w14:paraId="0F8994C9" w14:textId="7E55D2CE" w:rsidR="00BE3F4B" w:rsidRDefault="00C02E64" w:rsidP="00014875">
      <w:pPr>
        <w:pStyle w:val="Cierre"/>
        <w:numPr>
          <w:ilvl w:val="1"/>
          <w:numId w:val="13"/>
        </w:numPr>
        <w:rPr>
          <w:rFonts w:ascii="Arial" w:hAnsi="Arial" w:cs="Arial"/>
        </w:rPr>
      </w:pPr>
      <w:r w:rsidRPr="00C02E64">
        <w:rPr>
          <w:rFonts w:ascii="Arial" w:hAnsi="Arial" w:cs="Arial"/>
        </w:rPr>
        <w:t xml:space="preserve">El plan requiere un </w:t>
      </w:r>
      <w:r w:rsidRPr="00C02E64">
        <w:rPr>
          <w:rStyle w:val="Textoennegrita"/>
          <w:rFonts w:ascii="Arial" w:hAnsi="Arial" w:cs="Arial"/>
        </w:rPr>
        <w:t xml:space="preserve">abono inicial </w:t>
      </w:r>
      <w:r w:rsidR="00BE3F4B">
        <w:rPr>
          <w:rStyle w:val="Textoennegrita"/>
          <w:rFonts w:ascii="Arial" w:hAnsi="Arial" w:cs="Arial"/>
        </w:rPr>
        <w:t xml:space="preserve">inmediato </w:t>
      </w:r>
      <w:r w:rsidRPr="00C02E64">
        <w:rPr>
          <w:rStyle w:val="Textoennegrita"/>
          <w:rFonts w:ascii="Arial" w:hAnsi="Arial" w:cs="Arial"/>
        </w:rPr>
        <w:t>del 50% para confirmar la reserva</w:t>
      </w:r>
      <w:r w:rsidRPr="00C02E64">
        <w:rPr>
          <w:rFonts w:ascii="Arial" w:hAnsi="Arial" w:cs="Arial"/>
        </w:rPr>
        <w:t>.</w:t>
      </w:r>
      <w:r w:rsidR="00BE3F4B">
        <w:rPr>
          <w:rFonts w:ascii="Arial" w:hAnsi="Arial" w:cs="Arial"/>
        </w:rPr>
        <w:t xml:space="preserve"> </w:t>
      </w:r>
      <w:r w:rsidRPr="00C02E64">
        <w:rPr>
          <w:rFonts w:ascii="Arial" w:hAnsi="Arial" w:cs="Arial"/>
        </w:rPr>
        <w:t xml:space="preserve">El </w:t>
      </w:r>
      <w:r w:rsidRPr="00C02E64">
        <w:rPr>
          <w:rStyle w:val="Textoennegrita"/>
          <w:rFonts w:ascii="Arial" w:hAnsi="Arial" w:cs="Arial"/>
        </w:rPr>
        <w:t>saldo restante deberá ser cancelado una semana antes del viaje</w:t>
      </w:r>
      <w:r w:rsidRPr="00C02E64">
        <w:rPr>
          <w:rFonts w:ascii="Arial" w:hAnsi="Arial" w:cs="Arial"/>
        </w:rPr>
        <w:t>.</w:t>
      </w:r>
      <w:r>
        <w:rPr>
          <w:rFonts w:ascii="Arial" w:hAnsi="Arial" w:cs="Arial"/>
        </w:rPr>
        <w:t xml:space="preserve"> </w:t>
      </w:r>
    </w:p>
    <w:p w14:paraId="46CF6030" w14:textId="5737B78E" w:rsidR="00014875" w:rsidRPr="00C02E64" w:rsidRDefault="00014875" w:rsidP="00014875">
      <w:pPr>
        <w:pStyle w:val="Cierre"/>
        <w:numPr>
          <w:ilvl w:val="1"/>
          <w:numId w:val="13"/>
        </w:numPr>
        <w:rPr>
          <w:rFonts w:ascii="Arial" w:hAnsi="Arial" w:cs="Arial"/>
        </w:rPr>
      </w:pPr>
      <w:r w:rsidRPr="00C02E64">
        <w:rPr>
          <w:rFonts w:ascii="Arial" w:hAnsi="Arial" w:cs="Arial"/>
        </w:rPr>
        <w:t>Tarifa sujeta a cambios improvistos</w:t>
      </w:r>
      <w:r w:rsidR="001A1408" w:rsidRPr="00C02E64">
        <w:rPr>
          <w:rFonts w:ascii="Arial" w:hAnsi="Arial" w:cs="Arial"/>
        </w:rPr>
        <w:t>.</w:t>
      </w:r>
    </w:p>
    <w:p w14:paraId="4549E7AA" w14:textId="740440AF" w:rsidR="00EF6F65" w:rsidRPr="004E4C45" w:rsidRDefault="00072B9B" w:rsidP="004E4C45">
      <w:pPr>
        <w:pStyle w:val="Cierre"/>
        <w:numPr>
          <w:ilvl w:val="0"/>
          <w:numId w:val="13"/>
        </w:numPr>
        <w:rPr>
          <w:rFonts w:ascii="Arial" w:hAnsi="Arial" w:cs="Arial"/>
        </w:rPr>
      </w:pPr>
      <w:r w:rsidRPr="00014875">
        <w:rPr>
          <w:rFonts w:ascii="Arial" w:hAnsi="Arial" w:cs="Arial"/>
          <w:b/>
          <w:bCs/>
        </w:rPr>
        <w:t xml:space="preserve">No incluye: </w:t>
      </w:r>
      <w:r w:rsidR="00EF6F65" w:rsidRPr="00014875">
        <w:rPr>
          <w:rFonts w:ascii="Arial" w:hAnsi="Arial" w:cs="Arial"/>
        </w:rPr>
        <w:t>Tarjeta de entrada a la isla</w:t>
      </w:r>
      <w:r w:rsidR="00EF6F65">
        <w:rPr>
          <w:rFonts w:ascii="Arial" w:hAnsi="Arial" w:cs="Arial"/>
        </w:rPr>
        <w:t>,</w:t>
      </w:r>
      <w:r w:rsidR="00940EBE">
        <w:rPr>
          <w:rFonts w:ascii="Arial" w:hAnsi="Arial" w:cs="Arial"/>
        </w:rPr>
        <w:t>(</w:t>
      </w:r>
      <w:r w:rsidR="007A53DF">
        <w:rPr>
          <w:rFonts w:ascii="Arial" w:hAnsi="Arial" w:cs="Arial"/>
        </w:rPr>
        <w:t>15</w:t>
      </w:r>
      <w:r w:rsidR="004E4C45">
        <w:rPr>
          <w:rFonts w:ascii="Arial" w:hAnsi="Arial" w:cs="Arial"/>
        </w:rPr>
        <w:t>3</w:t>
      </w:r>
      <w:r w:rsidR="00940EBE">
        <w:rPr>
          <w:rFonts w:ascii="Arial" w:hAnsi="Arial" w:cs="Arial"/>
        </w:rPr>
        <w:t xml:space="preserve">.000=) </w:t>
      </w:r>
      <w:r w:rsidR="00EF6F65">
        <w:rPr>
          <w:rFonts w:ascii="Arial" w:hAnsi="Arial" w:cs="Arial"/>
        </w:rPr>
        <w:t>1 almuerzo,</w:t>
      </w:r>
      <w:r w:rsidR="00EF6F65" w:rsidRPr="00014875">
        <w:rPr>
          <w:rFonts w:ascii="Arial" w:hAnsi="Arial" w:cs="Arial"/>
        </w:rPr>
        <w:t xml:space="preserve"> Impuesto ecológico, Check-in en el aeropuerto, servicios no especificados</w:t>
      </w:r>
      <w:r w:rsidR="00EF6F65">
        <w:rPr>
          <w:rFonts w:ascii="Arial" w:hAnsi="Arial" w:cs="Arial"/>
        </w:rPr>
        <w:t>, ingreso a sitios turísticos visitados en la vuelta a la isla en chiva.</w:t>
      </w:r>
      <w:r w:rsidR="00EF6F65" w:rsidRPr="008F6E53">
        <w:rPr>
          <w:rFonts w:ascii="Arial" w:hAnsi="Arial" w:cs="Arial"/>
        </w:rPr>
        <w:t xml:space="preserve"> </w:t>
      </w:r>
    </w:p>
    <w:p w14:paraId="1703C66B" w14:textId="42A20CE7" w:rsidR="00014875" w:rsidRDefault="00865377" w:rsidP="00EF6F65">
      <w:pPr>
        <w:pStyle w:val="Cierre"/>
        <w:numPr>
          <w:ilvl w:val="0"/>
          <w:numId w:val="13"/>
        </w:numPr>
        <w:rPr>
          <w:rFonts w:ascii="Arial" w:hAnsi="Arial" w:cs="Arial"/>
        </w:rPr>
      </w:pPr>
      <w:r w:rsidRPr="00014875">
        <w:rPr>
          <w:rFonts w:ascii="Arial" w:hAnsi="Arial" w:cs="Arial"/>
          <w:b/>
          <w:bCs/>
        </w:rPr>
        <w:t xml:space="preserve">TENER EN CUENTA: </w:t>
      </w:r>
      <w:r w:rsidRPr="00014875">
        <w:rPr>
          <w:rFonts w:ascii="Arial" w:hAnsi="Arial" w:cs="Arial"/>
        </w:rPr>
        <w:t xml:space="preserve"> aceptada la cotización realizar el envío de la siguiente información: nombres completos, número de identificación, fecha de nacimiento.</w:t>
      </w:r>
    </w:p>
    <w:p w14:paraId="06DFB54A" w14:textId="0CBD4BDA" w:rsidR="00014875" w:rsidRPr="00E315E7" w:rsidRDefault="00014875" w:rsidP="00014875">
      <w:pPr>
        <w:pStyle w:val="Cierre"/>
        <w:numPr>
          <w:ilvl w:val="0"/>
          <w:numId w:val="13"/>
        </w:numPr>
        <w:rPr>
          <w:rFonts w:ascii="Arial" w:hAnsi="Arial" w:cs="Arial"/>
        </w:rPr>
      </w:pPr>
      <w:r w:rsidRPr="00E315E7">
        <w:rPr>
          <w:rFonts w:ascii="Arial" w:hAnsi="Arial" w:cs="Arial"/>
          <w:b/>
          <w:bCs/>
        </w:rPr>
        <w:t xml:space="preserve">Información para transacción: </w:t>
      </w:r>
    </w:p>
    <w:tbl>
      <w:tblPr>
        <w:tblStyle w:val="Tablaconcuadrcula"/>
        <w:tblW w:w="0" w:type="auto"/>
        <w:tblInd w:w="720" w:type="dxa"/>
        <w:tblLook w:val="04A0" w:firstRow="1" w:lastRow="0" w:firstColumn="1" w:lastColumn="0" w:noHBand="0" w:noVBand="1"/>
      </w:tblPr>
      <w:tblGrid>
        <w:gridCol w:w="4710"/>
        <w:gridCol w:w="4710"/>
      </w:tblGrid>
      <w:tr w:rsidR="00014875" w:rsidRPr="00E315E7" w14:paraId="15C465CB" w14:textId="77777777" w:rsidTr="00E71955">
        <w:tc>
          <w:tcPr>
            <w:tcW w:w="9420" w:type="dxa"/>
            <w:gridSpan w:val="2"/>
          </w:tcPr>
          <w:p w14:paraId="4F3A971F" w14:textId="77777777" w:rsidR="00014875" w:rsidRPr="00E315E7" w:rsidRDefault="00014875" w:rsidP="00E71955">
            <w:pPr>
              <w:pStyle w:val="Cierre"/>
              <w:jc w:val="center"/>
              <w:rPr>
                <w:rFonts w:ascii="Arial" w:hAnsi="Arial" w:cs="Arial"/>
              </w:rPr>
            </w:pPr>
            <w:r w:rsidRPr="00E315E7">
              <w:rPr>
                <w:rFonts w:ascii="Arial" w:hAnsi="Arial" w:cs="Arial"/>
              </w:rPr>
              <w:t>Luis Alberto Duarte Molina C.C.</w:t>
            </w:r>
            <w:r w:rsidRPr="00E315E7">
              <w:rPr>
                <w:sz w:val="28"/>
                <w:szCs w:val="28"/>
              </w:rPr>
              <w:t xml:space="preserve"> </w:t>
            </w:r>
            <w:r w:rsidRPr="00E315E7">
              <w:rPr>
                <w:rFonts w:ascii="Arial" w:hAnsi="Arial" w:cs="Arial"/>
              </w:rPr>
              <w:t>79.538.678</w:t>
            </w:r>
          </w:p>
        </w:tc>
      </w:tr>
      <w:tr w:rsidR="00014875" w:rsidRPr="00E315E7" w14:paraId="27562DBE" w14:textId="77777777" w:rsidTr="00E71955">
        <w:tc>
          <w:tcPr>
            <w:tcW w:w="4710" w:type="dxa"/>
          </w:tcPr>
          <w:p w14:paraId="2A81D4F2" w14:textId="77777777" w:rsidR="00014875" w:rsidRPr="00E315E7" w:rsidRDefault="00014875" w:rsidP="00E71955">
            <w:pPr>
              <w:pStyle w:val="Cierre"/>
              <w:rPr>
                <w:rFonts w:ascii="Arial" w:hAnsi="Arial" w:cs="Arial"/>
              </w:rPr>
            </w:pPr>
            <w:r w:rsidRPr="00E315E7">
              <w:rPr>
                <w:rFonts w:ascii="Arial" w:hAnsi="Arial" w:cs="Arial"/>
              </w:rPr>
              <w:t xml:space="preserve">Cuenta de ahorros Bancolombia </w:t>
            </w:r>
          </w:p>
        </w:tc>
        <w:tc>
          <w:tcPr>
            <w:tcW w:w="4710" w:type="dxa"/>
          </w:tcPr>
          <w:p w14:paraId="51D3043B" w14:textId="0B017FAA" w:rsidR="00014875" w:rsidRPr="00E315E7" w:rsidRDefault="00014875" w:rsidP="00E71955">
            <w:pPr>
              <w:pStyle w:val="Cierre"/>
              <w:jc w:val="center"/>
              <w:rPr>
                <w:rFonts w:ascii="Arial" w:hAnsi="Arial" w:cs="Arial"/>
              </w:rPr>
            </w:pPr>
            <w:r w:rsidRPr="00E315E7">
              <w:rPr>
                <w:rFonts w:ascii="Arial" w:hAnsi="Arial" w:cs="Arial"/>
              </w:rPr>
              <w:t>38475725821</w:t>
            </w:r>
          </w:p>
        </w:tc>
      </w:tr>
      <w:tr w:rsidR="00014875" w:rsidRPr="00E315E7" w14:paraId="5D5C0CE1" w14:textId="77777777" w:rsidTr="00E71955">
        <w:tc>
          <w:tcPr>
            <w:tcW w:w="4710" w:type="dxa"/>
          </w:tcPr>
          <w:p w14:paraId="3025917D" w14:textId="77777777" w:rsidR="00014875" w:rsidRPr="00E315E7" w:rsidRDefault="00014875" w:rsidP="00E71955">
            <w:pPr>
              <w:pStyle w:val="Cierre"/>
              <w:rPr>
                <w:rFonts w:ascii="Arial" w:hAnsi="Arial" w:cs="Arial"/>
              </w:rPr>
            </w:pPr>
            <w:r w:rsidRPr="00E315E7">
              <w:rPr>
                <w:rFonts w:ascii="Arial" w:hAnsi="Arial" w:cs="Arial"/>
              </w:rPr>
              <w:t xml:space="preserve">NEQUI / DAVIPLATA </w:t>
            </w:r>
          </w:p>
        </w:tc>
        <w:tc>
          <w:tcPr>
            <w:tcW w:w="4710" w:type="dxa"/>
          </w:tcPr>
          <w:p w14:paraId="2C4B3C7B" w14:textId="745ADB5A" w:rsidR="00014875" w:rsidRPr="00E315E7" w:rsidRDefault="00014875" w:rsidP="00E71955">
            <w:pPr>
              <w:pStyle w:val="Cierre"/>
              <w:jc w:val="center"/>
              <w:rPr>
                <w:rFonts w:ascii="Arial" w:hAnsi="Arial" w:cs="Arial"/>
              </w:rPr>
            </w:pPr>
            <w:r w:rsidRPr="00E315E7">
              <w:rPr>
                <w:rFonts w:ascii="Arial" w:hAnsi="Arial" w:cs="Arial"/>
              </w:rPr>
              <w:t>311 5815159</w:t>
            </w:r>
          </w:p>
        </w:tc>
      </w:tr>
    </w:tbl>
    <w:p w14:paraId="0CA8ADF7" w14:textId="1EE51611" w:rsidR="008F6E53" w:rsidRDefault="008F6E53" w:rsidP="00014875">
      <w:pPr>
        <w:pStyle w:val="Firma"/>
        <w:rPr>
          <w:rFonts w:ascii="Arial" w:hAnsi="Arial" w:cs="Arial"/>
          <w:sz w:val="22"/>
          <w:szCs w:val="22"/>
        </w:rPr>
      </w:pPr>
    </w:p>
    <w:p w14:paraId="705A6986" w14:textId="77777777" w:rsidR="00EF6F65" w:rsidRDefault="00EF6F65" w:rsidP="00014875">
      <w:pPr>
        <w:pStyle w:val="Firma"/>
        <w:rPr>
          <w:rFonts w:ascii="Arial" w:hAnsi="Arial" w:cs="Arial"/>
          <w:sz w:val="22"/>
          <w:szCs w:val="22"/>
        </w:rPr>
      </w:pPr>
    </w:p>
    <w:p w14:paraId="1C33673D" w14:textId="704B1D1C" w:rsidR="00014875" w:rsidRDefault="00014875" w:rsidP="00014875">
      <w:pPr>
        <w:pStyle w:val="Firma"/>
        <w:rPr>
          <w:rFonts w:ascii="Arial" w:hAnsi="Arial" w:cs="Arial"/>
          <w:sz w:val="22"/>
          <w:szCs w:val="22"/>
        </w:rPr>
      </w:pPr>
      <w:r>
        <w:rPr>
          <w:rFonts w:ascii="Arial" w:hAnsi="Arial" w:cs="Arial"/>
          <w:sz w:val="22"/>
          <w:szCs w:val="22"/>
        </w:rPr>
        <w:t>Cotización realizada por Turismo Guacana,</w:t>
      </w:r>
    </w:p>
    <w:p w14:paraId="65C9BA2A" w14:textId="53572333" w:rsidR="00014875" w:rsidRDefault="00014875" w:rsidP="00014875">
      <w:pPr>
        <w:pStyle w:val="Firma"/>
        <w:rPr>
          <w:rFonts w:ascii="Arial" w:hAnsi="Arial" w:cs="Arial"/>
          <w:sz w:val="22"/>
          <w:szCs w:val="22"/>
        </w:rPr>
      </w:pPr>
    </w:p>
    <w:p w14:paraId="28BA8FD2" w14:textId="195CAA7A" w:rsidR="00014875" w:rsidRPr="00014875" w:rsidRDefault="00014875" w:rsidP="00014875">
      <w:pPr>
        <w:pStyle w:val="Firma"/>
        <w:numPr>
          <w:ilvl w:val="0"/>
          <w:numId w:val="13"/>
        </w:numPr>
        <w:rPr>
          <w:rFonts w:ascii="Arial" w:hAnsi="Arial" w:cs="Arial"/>
          <w:b/>
          <w:bCs/>
          <w:sz w:val="24"/>
        </w:rPr>
      </w:pPr>
      <w:r w:rsidRPr="00014875">
        <w:rPr>
          <w:rFonts w:ascii="Arial" w:hAnsi="Arial" w:cs="Arial"/>
          <w:b/>
          <w:bCs/>
          <w:sz w:val="24"/>
        </w:rPr>
        <w:t>Luis Duarte</w:t>
      </w:r>
    </w:p>
    <w:p w14:paraId="182C2EF4" w14:textId="55EDE783" w:rsidR="00014875" w:rsidRPr="00014875" w:rsidRDefault="00014875" w:rsidP="00014875">
      <w:pPr>
        <w:pStyle w:val="Firma"/>
        <w:ind w:left="720"/>
        <w:rPr>
          <w:rFonts w:ascii="Arial" w:hAnsi="Arial" w:cs="Arial"/>
          <w:sz w:val="24"/>
        </w:rPr>
      </w:pPr>
      <w:r w:rsidRPr="00014875">
        <w:rPr>
          <w:rFonts w:ascii="Arial" w:hAnsi="Arial" w:cs="Arial"/>
          <w:sz w:val="24"/>
        </w:rPr>
        <w:t>Cel: 311 5815159</w:t>
      </w:r>
    </w:p>
    <w:p w14:paraId="2CD4A42A" w14:textId="0C70CF75" w:rsidR="00FE5BF6" w:rsidRPr="00FE5BF6" w:rsidRDefault="00FE5BF6" w:rsidP="008F6E53">
      <w:pPr>
        <w:pStyle w:val="Firma"/>
        <w:rPr>
          <w:rFonts w:ascii="Arial" w:hAnsi="Arial" w:cs="Arial"/>
          <w:i/>
          <w:iCs/>
          <w:sz w:val="22"/>
          <w:szCs w:val="22"/>
        </w:rPr>
      </w:pPr>
    </w:p>
    <w:sectPr w:rsidR="00FE5BF6" w:rsidRPr="00FE5BF6" w:rsidSect="00FA6930">
      <w:headerReference w:type="default" r:id="rId10"/>
      <w:footerReference w:type="default" r:id="rId11"/>
      <w:headerReference w:type="first" r:id="rId12"/>
      <w:footerReference w:type="first" r:id="rId13"/>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D47F1" w14:textId="77777777" w:rsidR="0052787B" w:rsidRDefault="0052787B" w:rsidP="002C5718">
      <w:pPr>
        <w:spacing w:after="0" w:line="240" w:lineRule="auto"/>
      </w:pPr>
      <w:r>
        <w:separator/>
      </w:r>
    </w:p>
  </w:endnote>
  <w:endnote w:type="continuationSeparator" w:id="0">
    <w:p w14:paraId="44996507" w14:textId="77777777" w:rsidR="0052787B" w:rsidRDefault="0052787B"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014875" w:rsidRPr="002735D4" w14:paraId="79BBD944" w14:textId="77777777" w:rsidTr="00E71955">
      <w:trPr>
        <w:trHeight w:val="890"/>
      </w:trPr>
      <w:tc>
        <w:tcPr>
          <w:tcW w:w="3494" w:type="dxa"/>
          <w:tcBorders>
            <w:right w:val="single" w:sz="18" w:space="0" w:color="auto"/>
          </w:tcBorders>
          <w:vAlign w:val="center"/>
        </w:tcPr>
        <w:p w14:paraId="5D260D40" w14:textId="77777777" w:rsidR="00014875" w:rsidRPr="00D315C7" w:rsidRDefault="00014875" w:rsidP="00014875">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17D73F5F" w14:textId="77777777" w:rsidR="00014875" w:rsidRPr="002735D4" w:rsidRDefault="00014875" w:rsidP="00014875">
          <w:pPr>
            <w:pStyle w:val="Informacindecontacto"/>
          </w:pPr>
          <w:proofErr w:type="spellStart"/>
          <w:r>
            <w:t>Cra</w:t>
          </w:r>
          <w:proofErr w:type="spellEnd"/>
          <w:r>
            <w:t>. 5 #10-08 Av. Colombia</w:t>
          </w:r>
        </w:p>
        <w:p w14:paraId="37A6E14D" w14:textId="77777777" w:rsidR="00014875" w:rsidRPr="002735D4" w:rsidRDefault="00014875" w:rsidP="00014875">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181E0CE2" w14:textId="77777777" w:rsidR="00014875" w:rsidRPr="002735D4" w:rsidRDefault="0052787B" w:rsidP="00014875">
          <w:pPr>
            <w:pStyle w:val="Informacindecontacto"/>
          </w:pPr>
          <w:sdt>
            <w:sdtPr>
              <w:alias w:val="Teléfono:"/>
              <w:tag w:val="Teléfono:"/>
              <w:id w:val="587812842"/>
              <w:placeholder>
                <w:docPart w:val="24E97625425B47CE982DB46956BA77D7"/>
              </w:placeholder>
              <w:temporary/>
              <w:showingPlcHdr/>
              <w15:appearance w15:val="hidden"/>
            </w:sdtPr>
            <w:sdtEndPr/>
            <w:sdtContent>
              <w:r w:rsidR="00014875" w:rsidRPr="002735D4">
                <w:rPr>
                  <w:lang w:bidi="es-ES"/>
                </w:rPr>
                <w:t>Teléfono:</w:t>
              </w:r>
            </w:sdtContent>
          </w:sdt>
          <w:r w:rsidR="00014875" w:rsidRPr="002735D4">
            <w:rPr>
              <w:lang w:bidi="es-ES"/>
            </w:rPr>
            <w:t xml:space="preserve"> </w:t>
          </w:r>
          <w:r w:rsidR="00014875">
            <w:rPr>
              <w:lang w:bidi="es-ES"/>
            </w:rPr>
            <w:t>311 581 5159</w:t>
          </w:r>
        </w:p>
        <w:p w14:paraId="53E0FFA2" w14:textId="77777777" w:rsidR="00014875" w:rsidRPr="002735D4" w:rsidRDefault="0052787B" w:rsidP="00014875">
          <w:pPr>
            <w:pStyle w:val="Informacindecontacto"/>
          </w:pPr>
          <w:sdt>
            <w:sdtPr>
              <w:alias w:val="Correo electrónico:"/>
              <w:tag w:val="Correo electrónico:"/>
              <w:id w:val="682324566"/>
              <w:placeholder>
                <w:docPart w:val="34F3A28D3C334F1DB55A88450530012A"/>
              </w:placeholder>
              <w:temporary/>
              <w:showingPlcHdr/>
              <w15:appearance w15:val="hidden"/>
            </w:sdtPr>
            <w:sdtEndPr/>
            <w:sdtContent>
              <w:r w:rsidR="00014875" w:rsidRPr="002735D4">
                <w:rPr>
                  <w:lang w:bidi="es-ES"/>
                </w:rPr>
                <w:t>Correo electrónico:</w:t>
              </w:r>
            </w:sdtContent>
          </w:sdt>
          <w:r w:rsidR="00014875" w:rsidRPr="002735D4">
            <w:rPr>
              <w:lang w:bidi="es-ES"/>
            </w:rPr>
            <w:t xml:space="preserve"> </w:t>
          </w:r>
          <w:r w:rsidR="00014875">
            <w:rPr>
              <w:lang w:bidi="es-ES"/>
            </w:rPr>
            <w:t>lualdumo@hotmail.com</w:t>
          </w:r>
        </w:p>
      </w:tc>
    </w:tr>
  </w:tbl>
  <w:p w14:paraId="368B09BA" w14:textId="77777777" w:rsidR="00014875" w:rsidRPr="002735D4" w:rsidRDefault="00014875" w:rsidP="00014875"/>
  <w:p w14:paraId="0F010083" w14:textId="77777777" w:rsidR="00014875" w:rsidRPr="002735D4" w:rsidRDefault="00014875" w:rsidP="00014875">
    <w:pPr>
      <w:pStyle w:val="Piedepgina"/>
    </w:pPr>
    <w:r w:rsidRPr="002735D4">
      <w:rPr>
        <w:noProof/>
        <w:lang w:bidi="es-ES"/>
      </w:rPr>
      <mc:AlternateContent>
        <mc:Choice Requires="wps">
          <w:drawing>
            <wp:anchor distT="0" distB="0" distL="114300" distR="114300" simplePos="0" relativeHeight="251670016" behindDoc="0" locked="0" layoutInCell="1" allowOverlap="1" wp14:anchorId="347D5032" wp14:editId="467A6741">
              <wp:simplePos x="0" y="0"/>
              <wp:positionH relativeFrom="page">
                <wp:align>center</wp:align>
              </wp:positionH>
              <wp:positionV relativeFrom="page">
                <wp:align>bottom</wp:align>
              </wp:positionV>
              <wp:extent cx="7588381" cy="329184"/>
              <wp:effectExtent l="0" t="0" r="2540" b="0"/>
              <wp:wrapNone/>
              <wp:docPr id="17" name="Rectángulo 1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CC0AD19" id="Rectángulo 17" o:spid="_x0000_s1026" alt="Rectángulo de color" style="position:absolute;margin-left:0;margin-top:0;width:597.5pt;height:25.9pt;z-index:251670016;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p w14:paraId="230A786F" w14:textId="77777777" w:rsidR="00014875" w:rsidRDefault="0001487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52787B"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52787B"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02A18C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22700A" w14:textId="77777777" w:rsidR="0052787B" w:rsidRDefault="0052787B" w:rsidP="002C5718">
      <w:pPr>
        <w:spacing w:after="0" w:line="240" w:lineRule="auto"/>
      </w:pPr>
      <w:r>
        <w:separator/>
      </w:r>
    </w:p>
  </w:footnote>
  <w:footnote w:type="continuationSeparator" w:id="0">
    <w:p w14:paraId="79FC824F" w14:textId="77777777" w:rsidR="0052787B" w:rsidRDefault="0052787B"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46774" w14:textId="3B9055C8" w:rsidR="00014875" w:rsidRDefault="00014875">
    <w:pPr>
      <w:pStyle w:val="Encabezado"/>
    </w:pPr>
    <w:r>
      <w:rPr>
        <w:noProof/>
        <w:lang w:bidi="es-ES"/>
      </w:rPr>
      <w:drawing>
        <wp:anchor distT="0" distB="0" distL="114300" distR="114300" simplePos="0" relativeHeight="251667968" behindDoc="1" locked="0" layoutInCell="1" allowOverlap="1" wp14:anchorId="2B37B332" wp14:editId="1960CBBF">
          <wp:simplePos x="0" y="0"/>
          <wp:positionH relativeFrom="column">
            <wp:posOffset>-477659</wp:posOffset>
          </wp:positionH>
          <wp:positionV relativeFrom="paragraph">
            <wp:posOffset>-669042</wp:posOffset>
          </wp:positionV>
          <wp:extent cx="1742081" cy="818865"/>
          <wp:effectExtent l="0" t="0" r="0" b="63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5920" behindDoc="0" locked="0" layoutInCell="1" allowOverlap="1" wp14:anchorId="2BE04DF8" wp14:editId="02343AE9">
              <wp:simplePos x="0" y="0"/>
              <wp:positionH relativeFrom="column">
                <wp:posOffset>5220417</wp:posOffset>
              </wp:positionH>
              <wp:positionV relativeFrom="paragraph">
                <wp:posOffset>-603057</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B6B9BB" w14:textId="77777777" w:rsidR="00014875" w:rsidRDefault="00014875" w:rsidP="00014875">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BE04DF8" id="_x0000_t202" coordsize="21600,21600" o:spt="202" path="m,l,21600r21600,l21600,xe">
              <v:stroke joinstyle="miter"/>
              <v:path gradientshapeok="t" o:connecttype="rect"/>
            </v:shapetype>
            <v:shape id="Cuadro de texto 15" o:spid="_x0000_s1026" type="#_x0000_t202" style="position:absolute;margin-left:411.05pt;margin-top:-47.5pt;width:118.85pt;height:19.7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" filled="f" stroked="f">
              <v:textbox>
                <w:txbxContent>
                  <w:p w14:paraId="18B6B9BB" w14:textId="77777777" w:rsidR="00014875" w:rsidRDefault="00014875" w:rsidP="00014875">
                    <w:r>
                      <w:t>RNT 164052</w:t>
                    </w:r>
                  </w:p>
                </w:txbxContent>
              </v:textbox>
            </v:shape>
          </w:pict>
        </mc:Fallback>
      </mc:AlternateContent>
    </w:r>
    <w:r>
      <w:rPr>
        <w:noProof/>
        <w:lang w:bidi="es-ES"/>
      </w:rPr>
      <mc:AlternateContent>
        <mc:Choice Requires="wpg">
          <w:drawing>
            <wp:anchor distT="0" distB="0" distL="114300" distR="114300" simplePos="0" relativeHeight="251663872" behindDoc="1" locked="0" layoutInCell="1" allowOverlap="1" wp14:anchorId="265E2AFD" wp14:editId="71F8A861">
              <wp:simplePos x="0" y="0"/>
              <wp:positionH relativeFrom="page">
                <wp:align>left</wp:align>
              </wp:positionH>
              <wp:positionV relativeFrom="page">
                <wp:align>top</wp:align>
              </wp:positionV>
              <wp:extent cx="7772400" cy="1485900"/>
              <wp:effectExtent l="0" t="0" r="0" b="19050"/>
              <wp:wrapNone/>
              <wp:docPr id="5" name="Grup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 name="Rectángulo 13"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47690D" w14:textId="77777777" w:rsidR="00014875" w:rsidRPr="000C6B95" w:rsidRDefault="00014875" w:rsidP="00014875">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65E2AFD" id="Grupo 5" o:spid="_x0000_s1027" alt="&quot;&quot;" style="position:absolute;margin-left:0;margin-top:0;width:612pt;height:117pt;z-index:-251652608;mso-position-horizontal:lef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">
              <v:rect id="Rectángulo 13"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" fillcolor="#0e1128 [3215]" stroked="f" strokeweight="1pt">
                <v:textbox>
                  <w:txbxContent>
                    <w:p w14:paraId="3C47690D" w14:textId="77777777" w:rsidR="00014875" w:rsidRPr="000C6B95" w:rsidRDefault="00014875" w:rsidP="00014875">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NuHiw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3A63D12"/>
    <w:multiLevelType w:val="hybridMultilevel"/>
    <w:tmpl w:val="42C25C18"/>
    <w:lvl w:ilvl="0" w:tplc="240A0003">
      <w:start w:val="1"/>
      <w:numFmt w:val="bullet"/>
      <w:lvlText w:val="o"/>
      <w:lvlJc w:val="left"/>
      <w:pPr>
        <w:ind w:left="1440" w:hanging="360"/>
      </w:pPr>
      <w:rPr>
        <w:rFonts w:ascii="Courier New" w:hAnsi="Courier New" w:cs="Courier New" w:hint="default"/>
      </w:rPr>
    </w:lvl>
    <w:lvl w:ilvl="1" w:tplc="240A0005">
      <w:start w:val="1"/>
      <w:numFmt w:val="bullet"/>
      <w:lvlText w:val=""/>
      <w:lvlJc w:val="left"/>
      <w:pPr>
        <w:ind w:left="2160" w:hanging="360"/>
      </w:pPr>
      <w:rPr>
        <w:rFonts w:ascii="Wingdings" w:hAnsi="Wingdings"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4875"/>
    <w:rsid w:val="00034524"/>
    <w:rsid w:val="00056AFC"/>
    <w:rsid w:val="000617D1"/>
    <w:rsid w:val="000654DC"/>
    <w:rsid w:val="00072B9B"/>
    <w:rsid w:val="000766B3"/>
    <w:rsid w:val="000836D5"/>
    <w:rsid w:val="00085CD0"/>
    <w:rsid w:val="00087309"/>
    <w:rsid w:val="000965E0"/>
    <w:rsid w:val="000B155C"/>
    <w:rsid w:val="000B6D4E"/>
    <w:rsid w:val="000C69F7"/>
    <w:rsid w:val="000C6B95"/>
    <w:rsid w:val="000E0179"/>
    <w:rsid w:val="000F7125"/>
    <w:rsid w:val="001204A2"/>
    <w:rsid w:val="0013004F"/>
    <w:rsid w:val="00130DB8"/>
    <w:rsid w:val="001409E1"/>
    <w:rsid w:val="001551B0"/>
    <w:rsid w:val="00174A50"/>
    <w:rsid w:val="001911E0"/>
    <w:rsid w:val="00193727"/>
    <w:rsid w:val="001A1408"/>
    <w:rsid w:val="001C6954"/>
    <w:rsid w:val="001D4D00"/>
    <w:rsid w:val="001D5E85"/>
    <w:rsid w:val="001F30E8"/>
    <w:rsid w:val="00212A16"/>
    <w:rsid w:val="00216A97"/>
    <w:rsid w:val="00240A25"/>
    <w:rsid w:val="002645E3"/>
    <w:rsid w:val="002735D4"/>
    <w:rsid w:val="00283738"/>
    <w:rsid w:val="002A24FE"/>
    <w:rsid w:val="002B4FBE"/>
    <w:rsid w:val="002C5718"/>
    <w:rsid w:val="002D0C4C"/>
    <w:rsid w:val="00300285"/>
    <w:rsid w:val="00306B9F"/>
    <w:rsid w:val="00331B7B"/>
    <w:rsid w:val="00361D25"/>
    <w:rsid w:val="00362322"/>
    <w:rsid w:val="00367A7B"/>
    <w:rsid w:val="003759DC"/>
    <w:rsid w:val="0037747F"/>
    <w:rsid w:val="003C1694"/>
    <w:rsid w:val="003F3C7F"/>
    <w:rsid w:val="00425B6F"/>
    <w:rsid w:val="00444249"/>
    <w:rsid w:val="0045095E"/>
    <w:rsid w:val="00457B90"/>
    <w:rsid w:val="0046302D"/>
    <w:rsid w:val="00492033"/>
    <w:rsid w:val="004A63E5"/>
    <w:rsid w:val="004C1DC1"/>
    <w:rsid w:val="004C2CA6"/>
    <w:rsid w:val="004D600F"/>
    <w:rsid w:val="004E4C45"/>
    <w:rsid w:val="00500A97"/>
    <w:rsid w:val="00515C96"/>
    <w:rsid w:val="00521A1D"/>
    <w:rsid w:val="0052534F"/>
    <w:rsid w:val="0052787B"/>
    <w:rsid w:val="00552BE7"/>
    <w:rsid w:val="0055731E"/>
    <w:rsid w:val="005679DB"/>
    <w:rsid w:val="0058015C"/>
    <w:rsid w:val="00586014"/>
    <w:rsid w:val="005902B1"/>
    <w:rsid w:val="00595CED"/>
    <w:rsid w:val="0059701C"/>
    <w:rsid w:val="005A3F0F"/>
    <w:rsid w:val="005C0E72"/>
    <w:rsid w:val="005C2A45"/>
    <w:rsid w:val="005F090D"/>
    <w:rsid w:val="005F2B40"/>
    <w:rsid w:val="00637680"/>
    <w:rsid w:val="00665B86"/>
    <w:rsid w:val="00666308"/>
    <w:rsid w:val="006743DA"/>
    <w:rsid w:val="006A319B"/>
    <w:rsid w:val="006A608A"/>
    <w:rsid w:val="006F097E"/>
    <w:rsid w:val="00700E30"/>
    <w:rsid w:val="007030B8"/>
    <w:rsid w:val="007374A1"/>
    <w:rsid w:val="00742157"/>
    <w:rsid w:val="00742DEE"/>
    <w:rsid w:val="0076598A"/>
    <w:rsid w:val="007769DA"/>
    <w:rsid w:val="00784F17"/>
    <w:rsid w:val="007A21AD"/>
    <w:rsid w:val="007A3B0E"/>
    <w:rsid w:val="007A4F72"/>
    <w:rsid w:val="007A53DF"/>
    <w:rsid w:val="007B4F22"/>
    <w:rsid w:val="007B61BF"/>
    <w:rsid w:val="007F002A"/>
    <w:rsid w:val="007F490E"/>
    <w:rsid w:val="008038B3"/>
    <w:rsid w:val="008171FE"/>
    <w:rsid w:val="00827457"/>
    <w:rsid w:val="00827CD9"/>
    <w:rsid w:val="008328E5"/>
    <w:rsid w:val="00833BD3"/>
    <w:rsid w:val="008646D2"/>
    <w:rsid w:val="00865377"/>
    <w:rsid w:val="00895937"/>
    <w:rsid w:val="008A1304"/>
    <w:rsid w:val="008D0928"/>
    <w:rsid w:val="008D367B"/>
    <w:rsid w:val="008D4B69"/>
    <w:rsid w:val="008F496A"/>
    <w:rsid w:val="008F6E53"/>
    <w:rsid w:val="00925D7F"/>
    <w:rsid w:val="00935CA2"/>
    <w:rsid w:val="009404C9"/>
    <w:rsid w:val="00940EBE"/>
    <w:rsid w:val="00946835"/>
    <w:rsid w:val="00952BDE"/>
    <w:rsid w:val="00976880"/>
    <w:rsid w:val="00991525"/>
    <w:rsid w:val="0099231C"/>
    <w:rsid w:val="00997488"/>
    <w:rsid w:val="009A0F9A"/>
    <w:rsid w:val="009D3995"/>
    <w:rsid w:val="00A11478"/>
    <w:rsid w:val="00A16BC3"/>
    <w:rsid w:val="00A229F8"/>
    <w:rsid w:val="00A24E06"/>
    <w:rsid w:val="00A2663D"/>
    <w:rsid w:val="00A43131"/>
    <w:rsid w:val="00A60863"/>
    <w:rsid w:val="00A7630D"/>
    <w:rsid w:val="00A817D4"/>
    <w:rsid w:val="00A8520D"/>
    <w:rsid w:val="00A87F54"/>
    <w:rsid w:val="00A9109F"/>
    <w:rsid w:val="00AB1EC1"/>
    <w:rsid w:val="00AD7DCF"/>
    <w:rsid w:val="00AE24FF"/>
    <w:rsid w:val="00AF3600"/>
    <w:rsid w:val="00B04CA5"/>
    <w:rsid w:val="00B06718"/>
    <w:rsid w:val="00B364DE"/>
    <w:rsid w:val="00B45C57"/>
    <w:rsid w:val="00B469A9"/>
    <w:rsid w:val="00B741D2"/>
    <w:rsid w:val="00B83AE0"/>
    <w:rsid w:val="00BA55E9"/>
    <w:rsid w:val="00BA7D47"/>
    <w:rsid w:val="00BB450E"/>
    <w:rsid w:val="00BB73EE"/>
    <w:rsid w:val="00BD6939"/>
    <w:rsid w:val="00BD6AFD"/>
    <w:rsid w:val="00BE0F89"/>
    <w:rsid w:val="00BE3F4B"/>
    <w:rsid w:val="00C02E64"/>
    <w:rsid w:val="00C33BAF"/>
    <w:rsid w:val="00C33BCC"/>
    <w:rsid w:val="00C565F3"/>
    <w:rsid w:val="00C77828"/>
    <w:rsid w:val="00C8739C"/>
    <w:rsid w:val="00CB2BF2"/>
    <w:rsid w:val="00CB2EC1"/>
    <w:rsid w:val="00CB55F2"/>
    <w:rsid w:val="00CC0861"/>
    <w:rsid w:val="00CE105E"/>
    <w:rsid w:val="00CE4F92"/>
    <w:rsid w:val="00CF47FF"/>
    <w:rsid w:val="00CF79D3"/>
    <w:rsid w:val="00D034D0"/>
    <w:rsid w:val="00D042A1"/>
    <w:rsid w:val="00D21C96"/>
    <w:rsid w:val="00D27848"/>
    <w:rsid w:val="00D315C7"/>
    <w:rsid w:val="00D450C6"/>
    <w:rsid w:val="00D625CF"/>
    <w:rsid w:val="00D64755"/>
    <w:rsid w:val="00D80072"/>
    <w:rsid w:val="00DA0088"/>
    <w:rsid w:val="00DA1034"/>
    <w:rsid w:val="00DC2102"/>
    <w:rsid w:val="00DD09CE"/>
    <w:rsid w:val="00E2273B"/>
    <w:rsid w:val="00E638A6"/>
    <w:rsid w:val="00E64BD4"/>
    <w:rsid w:val="00E71081"/>
    <w:rsid w:val="00E71955"/>
    <w:rsid w:val="00E73233"/>
    <w:rsid w:val="00E764DA"/>
    <w:rsid w:val="00E77DC5"/>
    <w:rsid w:val="00EA401F"/>
    <w:rsid w:val="00EA6266"/>
    <w:rsid w:val="00EC0AE8"/>
    <w:rsid w:val="00ED34D6"/>
    <w:rsid w:val="00EF0FD2"/>
    <w:rsid w:val="00EF6966"/>
    <w:rsid w:val="00EF6F65"/>
    <w:rsid w:val="00F11820"/>
    <w:rsid w:val="00F11B3B"/>
    <w:rsid w:val="00F277E1"/>
    <w:rsid w:val="00F35359"/>
    <w:rsid w:val="00FA6930"/>
    <w:rsid w:val="00FA78C5"/>
    <w:rsid w:val="00FB57DF"/>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Prrafodelista">
    <w:name w:val="List Paragraph"/>
    <w:basedOn w:val="Normal"/>
    <w:uiPriority w:val="34"/>
    <w:unhideWhenUsed/>
    <w:qFormat/>
    <w:rsid w:val="00EF6F65"/>
    <w:pPr>
      <w:ind w:left="720"/>
      <w:contextualSpacing/>
    </w:pPr>
  </w:style>
  <w:style w:type="character" w:styleId="Textoennegrita">
    <w:name w:val="Strong"/>
    <w:basedOn w:val="Fuentedeprrafopredeter"/>
    <w:uiPriority w:val="22"/>
    <w:qFormat/>
    <w:rsid w:val="00C02E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24E97625425B47CE982DB46956BA77D7"/>
        <w:category>
          <w:name w:val="General"/>
          <w:gallery w:val="placeholder"/>
        </w:category>
        <w:types>
          <w:type w:val="bbPlcHdr"/>
        </w:types>
        <w:behaviors>
          <w:behavior w:val="content"/>
        </w:behaviors>
        <w:guid w:val="{72993D27-3BE0-44C1-BD1D-9E3F4E6C0E10}"/>
      </w:docPartPr>
      <w:docPartBody>
        <w:p w:rsidR="009A3EFC" w:rsidRDefault="0000113C" w:rsidP="0000113C">
          <w:pPr>
            <w:pStyle w:val="24E97625425B47CE982DB46956BA77D7"/>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34F3A28D3C334F1DB55A88450530012A"/>
        <w:category>
          <w:name w:val="General"/>
          <w:gallery w:val="placeholder"/>
        </w:category>
        <w:types>
          <w:type w:val="bbPlcHdr"/>
        </w:types>
        <w:behaviors>
          <w:behavior w:val="content"/>
        </w:behaviors>
        <w:guid w:val="{AE5FFD33-508B-4FF7-A87B-43BC4716A664}"/>
      </w:docPartPr>
      <w:docPartBody>
        <w:p w:rsidR="009A3EFC" w:rsidRDefault="0000113C" w:rsidP="0000113C">
          <w:pPr>
            <w:pStyle w:val="34F3A28D3C334F1DB55A88450530012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0113C"/>
    <w:rsid w:val="000654DC"/>
    <w:rsid w:val="001449CD"/>
    <w:rsid w:val="00233342"/>
    <w:rsid w:val="00270D24"/>
    <w:rsid w:val="002D35E4"/>
    <w:rsid w:val="002F6954"/>
    <w:rsid w:val="00300285"/>
    <w:rsid w:val="003B4B33"/>
    <w:rsid w:val="004629B2"/>
    <w:rsid w:val="00570000"/>
    <w:rsid w:val="00590F6C"/>
    <w:rsid w:val="005C3C8E"/>
    <w:rsid w:val="0066047C"/>
    <w:rsid w:val="006D7C62"/>
    <w:rsid w:val="006F097E"/>
    <w:rsid w:val="00750BA5"/>
    <w:rsid w:val="0082744A"/>
    <w:rsid w:val="00862AE9"/>
    <w:rsid w:val="00874E9B"/>
    <w:rsid w:val="008E475B"/>
    <w:rsid w:val="00931029"/>
    <w:rsid w:val="00934E43"/>
    <w:rsid w:val="009A3EFC"/>
    <w:rsid w:val="00A06EC1"/>
    <w:rsid w:val="00AC699F"/>
    <w:rsid w:val="00BD2358"/>
    <w:rsid w:val="00BD6939"/>
    <w:rsid w:val="00E95E78"/>
    <w:rsid w:val="00F43C7B"/>
    <w:rsid w:val="00F766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24E97625425B47CE982DB46956BA77D7">
    <w:name w:val="24E97625425B47CE982DB46956BA77D7"/>
    <w:rsid w:val="0000113C"/>
  </w:style>
  <w:style w:type="paragraph" w:customStyle="1" w:styleId="34F3A28D3C334F1DB55A88450530012A">
    <w:name w:val="34F3A28D3C334F1DB55A88450530012A"/>
    <w:rsid w:val="000011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348</Words>
  <Characters>1915</Characters>
  <Application>Microsoft Office Word</Application>
  <DocSecurity>0</DocSecurity>
  <Lines>15</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2026-05-04T22:52:00Z</dcterms:created>
  <dcterms:modified xsi:type="dcterms:W3CDTF">2026-05-12T23:59:00Z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