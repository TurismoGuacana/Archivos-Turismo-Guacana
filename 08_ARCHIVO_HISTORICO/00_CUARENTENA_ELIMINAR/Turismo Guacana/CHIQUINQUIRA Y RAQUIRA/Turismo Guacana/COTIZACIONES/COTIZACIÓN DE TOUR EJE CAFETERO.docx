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0CDF1" w14:textId="4E8F52FA" w:rsidR="001409E1" w:rsidRPr="001840B6" w:rsidRDefault="001409E1" w:rsidP="001840B6">
      <w:pPr>
        <w:spacing w:line="259" w:lineRule="auto"/>
        <w:rPr>
          <w:rFonts w:ascii="Arial" w:eastAsiaTheme="majorEastAsia" w:hAnsi="Arial" w:cs="Arial"/>
          <w:color w:val="0E1128" w:themeColor="text2"/>
          <w:sz w:val="28"/>
          <w:szCs w:val="28"/>
        </w:rPr>
      </w:pP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9B4CBE" w14:paraId="059E2E0C" w14:textId="77777777" w:rsidTr="009B4CBE">
        <w:trPr>
          <w:trHeight w:val="288"/>
        </w:trPr>
        <w:tc>
          <w:tcPr>
            <w:tcW w:w="8506" w:type="dxa"/>
            <w:hideMark/>
          </w:tcPr>
          <w:p w14:paraId="69134DF4" w14:textId="77777777" w:rsidR="009B4CBE" w:rsidRDefault="009B4CBE" w:rsidP="001840B6">
            <w:pPr>
              <w:pStyle w:val="Saludo"/>
              <w:rPr>
                <w:rFonts w:ascii="Arial" w:hAnsi="Arial" w:cs="Arial"/>
                <w:sz w:val="22"/>
                <w:szCs w:val="22"/>
              </w:rPr>
            </w:pPr>
            <w:r>
              <w:rPr>
                <w:rFonts w:ascii="Arial" w:hAnsi="Arial" w:cs="Arial"/>
                <w:sz w:val="28"/>
                <w:szCs w:val="28"/>
              </w:rPr>
              <w:t>COTIZACIÓN PAQUETE TURÍSTICO SAN ANDRÉS ISLA</w:t>
            </w:r>
          </w:p>
        </w:tc>
        <w:tc>
          <w:tcPr>
            <w:tcW w:w="1644" w:type="dxa"/>
            <w:hideMark/>
          </w:tcPr>
          <w:p w14:paraId="24A268E0" w14:textId="77777777" w:rsidR="009B4CBE" w:rsidRDefault="009B4CBE">
            <w:pPr>
              <w:pStyle w:val="Fecha"/>
              <w:rPr>
                <w:rFonts w:ascii="Arial" w:hAnsi="Arial" w:cs="Arial"/>
                <w:sz w:val="22"/>
                <w:szCs w:val="22"/>
              </w:rPr>
            </w:pPr>
            <w:r>
              <w:rPr>
                <w:rFonts w:ascii="Arial" w:hAnsi="Arial" w:cs="Arial"/>
                <w:sz w:val="22"/>
                <w:szCs w:val="22"/>
              </w:rPr>
              <w:t>18/10/2023</w:t>
            </w:r>
          </w:p>
        </w:tc>
      </w:tr>
    </w:tbl>
    <w:p w14:paraId="20593F94" w14:textId="77777777" w:rsidR="009B4CBE" w:rsidRDefault="009B4CBE" w:rsidP="009B4CBE">
      <w:pPr>
        <w:pStyle w:val="Cierre"/>
        <w:rPr>
          <w:rFonts w:ascii="Arial" w:hAnsi="Arial" w:cs="Arial"/>
          <w:sz w:val="22"/>
          <w:szCs w:val="22"/>
        </w:rPr>
      </w:pPr>
      <w:r>
        <w:rPr>
          <w:rFonts w:ascii="Arial" w:hAnsi="Arial" w:cs="Arial"/>
          <w:sz w:val="22"/>
          <w:szCs w:val="22"/>
        </w:rPr>
        <w:t>En el presente documento se realiza el desarrollo del paquete turístico San Andrés islas, anexando la información pertinente para el turista. El producto incluirá lo siguiente:</w:t>
      </w:r>
    </w:p>
    <w:p w14:paraId="1AE8D39B"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Tiquetes aéreos Bogotá -San Andrés – Bogotá (pendiente aerolínea)</w:t>
      </w:r>
    </w:p>
    <w:p w14:paraId="710A95AE"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Salida en horarios de la mañana y regreso en horas de la tarde o noche.</w:t>
      </w:r>
    </w:p>
    <w:p w14:paraId="3E1D3324"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Traslados de aeropuerto-hotel-aeropuerto en taxi o van dependiendo de la cantidad de pasajeros.</w:t>
      </w:r>
    </w:p>
    <w:p w14:paraId="013FBA88"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Alojamiento hotel aproximadamente a 2 o 3 cuadras de la playa y a su vez rodeada del sector comercial.</w:t>
      </w:r>
    </w:p>
    <w:p w14:paraId="04E3ADB4"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Hotel con servicio de WIFI, bar y piscina.</w:t>
      </w:r>
    </w:p>
    <w:p w14:paraId="2D8B9202"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 xml:space="preserve">Alimentación de acuerdo a las políticas del hotel: desayuno, almuerzo y cena (Menú del chef). La alimentación se incluye después del </w:t>
      </w:r>
      <w:proofErr w:type="spellStart"/>
      <w:r>
        <w:rPr>
          <w:rFonts w:ascii="Arial" w:hAnsi="Arial" w:cs="Arial"/>
          <w:sz w:val="22"/>
          <w:szCs w:val="22"/>
        </w:rPr>
        <w:t>check</w:t>
      </w:r>
      <w:proofErr w:type="spellEnd"/>
      <w:r>
        <w:rPr>
          <w:rFonts w:ascii="Arial" w:hAnsi="Arial" w:cs="Arial"/>
          <w:sz w:val="22"/>
          <w:szCs w:val="22"/>
        </w:rPr>
        <w:t xml:space="preserve">-in y antes del </w:t>
      </w:r>
      <w:proofErr w:type="spellStart"/>
      <w:r>
        <w:rPr>
          <w:rFonts w:ascii="Arial" w:hAnsi="Arial" w:cs="Arial"/>
          <w:sz w:val="22"/>
          <w:szCs w:val="22"/>
        </w:rPr>
        <w:t>check-out</w:t>
      </w:r>
      <w:proofErr w:type="spellEnd"/>
      <w:r>
        <w:rPr>
          <w:rFonts w:ascii="Arial" w:hAnsi="Arial" w:cs="Arial"/>
          <w:sz w:val="22"/>
          <w:szCs w:val="22"/>
        </w:rPr>
        <w:t>.</w:t>
      </w:r>
    </w:p>
    <w:p w14:paraId="5E6D1DDD"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Bebidas, gaseosas, cocteles y licores en horarios impuestos por el hotel.</w:t>
      </w:r>
    </w:p>
    <w:p w14:paraId="1B1F9E9C" w14:textId="77777777" w:rsidR="009B4CBE" w:rsidRDefault="009B4CBE" w:rsidP="009B4CBE">
      <w:pPr>
        <w:pStyle w:val="Cierre"/>
        <w:numPr>
          <w:ilvl w:val="0"/>
          <w:numId w:val="14"/>
        </w:numPr>
        <w:rPr>
          <w:rFonts w:ascii="Arial" w:hAnsi="Arial" w:cs="Arial"/>
          <w:sz w:val="22"/>
          <w:szCs w:val="22"/>
        </w:rPr>
      </w:pPr>
      <w:proofErr w:type="gramStart"/>
      <w:r>
        <w:rPr>
          <w:rFonts w:ascii="Arial" w:hAnsi="Arial" w:cs="Arial"/>
          <w:sz w:val="22"/>
          <w:szCs w:val="22"/>
        </w:rPr>
        <w:t>Paseo vuelta</w:t>
      </w:r>
      <w:proofErr w:type="gramEnd"/>
      <w:r>
        <w:rPr>
          <w:rFonts w:ascii="Arial" w:hAnsi="Arial" w:cs="Arial"/>
          <w:sz w:val="22"/>
          <w:szCs w:val="22"/>
        </w:rPr>
        <w:t xml:space="preserve"> a la isla en chiva con parada en el museo del coco, la piscinita, cueva Morgan, hoyo soplador (no incluye el ingreso a los sitios descritos).</w:t>
      </w:r>
    </w:p>
    <w:p w14:paraId="27149772"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Paseo en lancha cayo acuario donde puedes disfrutar de avistamiento de peces y arrecifes en una zona totalmente natural y cristalina, también disfrutará de sitios reserva de natural y playas de Rocky Cay, sitio donde se puede caminar o nadar hasta el buque encallado (no incluye servicio de careta y almuerzo).</w:t>
      </w:r>
    </w:p>
    <w:p w14:paraId="5C02C2E9"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Paseo Tour por la bahía con recreación y animación, música y DJ en el cual se disfrutará del paisaje del mar de los siete colores y las hermosas vistas de San Andrés (no incluye bebidas en la embarcación).</w:t>
      </w:r>
    </w:p>
    <w:p w14:paraId="70FC3DF5"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Tarjeta de asistencia médica e impuestos.</w:t>
      </w:r>
    </w:p>
    <w:p w14:paraId="17E1CDA0"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No incluye el valor de la tarjeta de ingreso a la isla.</w:t>
      </w:r>
    </w:p>
    <w:p w14:paraId="4C9A4313"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Día: disponible</w:t>
      </w:r>
    </w:p>
    <w:p w14:paraId="550C0279" w14:textId="0CB3E975" w:rsidR="009B4CBE" w:rsidRDefault="009B4CBE" w:rsidP="009B4CBE">
      <w:pPr>
        <w:pStyle w:val="Cierre"/>
        <w:numPr>
          <w:ilvl w:val="0"/>
          <w:numId w:val="14"/>
        </w:numPr>
        <w:rPr>
          <w:rFonts w:ascii="Arial" w:hAnsi="Arial" w:cs="Arial"/>
          <w:sz w:val="22"/>
          <w:szCs w:val="22"/>
        </w:rPr>
      </w:pPr>
      <w:r>
        <w:rPr>
          <w:rFonts w:ascii="Arial" w:hAnsi="Arial" w:cs="Arial"/>
          <w:sz w:val="22"/>
          <w:szCs w:val="22"/>
        </w:rPr>
        <w:t xml:space="preserve">Costo por persona: </w:t>
      </w:r>
    </w:p>
    <w:p w14:paraId="6D0FE16D" w14:textId="15480E15" w:rsidR="001840B6" w:rsidRDefault="001840B6" w:rsidP="001840B6">
      <w:pPr>
        <w:pStyle w:val="Cierre"/>
        <w:ind w:left="720"/>
        <w:rPr>
          <w:rFonts w:ascii="Arial" w:hAnsi="Arial" w:cs="Arial"/>
          <w:sz w:val="22"/>
          <w:szCs w:val="22"/>
        </w:rPr>
      </w:pPr>
    </w:p>
    <w:p w14:paraId="0850FC4C" w14:textId="25EB99B9" w:rsidR="001840B6" w:rsidRDefault="001840B6" w:rsidP="001840B6">
      <w:pPr>
        <w:pStyle w:val="Cierre"/>
        <w:ind w:left="720"/>
        <w:rPr>
          <w:rFonts w:ascii="Arial" w:hAnsi="Arial" w:cs="Arial"/>
          <w:sz w:val="22"/>
          <w:szCs w:val="22"/>
        </w:rPr>
      </w:pPr>
    </w:p>
    <w:p w14:paraId="5A7504D4" w14:textId="564722D0" w:rsidR="001840B6" w:rsidRDefault="001840B6" w:rsidP="001840B6">
      <w:pPr>
        <w:pStyle w:val="Cierre"/>
        <w:ind w:left="720"/>
        <w:rPr>
          <w:rFonts w:ascii="Arial" w:hAnsi="Arial" w:cs="Arial"/>
          <w:sz w:val="22"/>
          <w:szCs w:val="22"/>
        </w:rPr>
      </w:pPr>
    </w:p>
    <w:p w14:paraId="194B6D12" w14:textId="7DA41916" w:rsidR="001840B6" w:rsidRDefault="001840B6" w:rsidP="00572912">
      <w:pPr>
        <w:pStyle w:val="Cierre"/>
        <w:rPr>
          <w:rFonts w:ascii="Arial" w:hAnsi="Arial" w:cs="Arial"/>
          <w:sz w:val="22"/>
          <w:szCs w:val="22"/>
        </w:rPr>
      </w:pPr>
    </w:p>
    <w:p w14:paraId="1B63611F" w14:textId="1FEEFABC" w:rsidR="001840B6" w:rsidRDefault="001840B6" w:rsidP="001840B6">
      <w:pPr>
        <w:pStyle w:val="Cierre"/>
        <w:ind w:left="720"/>
        <w:rPr>
          <w:rFonts w:ascii="Arial" w:hAnsi="Arial" w:cs="Arial"/>
          <w:sz w:val="22"/>
          <w:szCs w:val="22"/>
        </w:rPr>
      </w:pPr>
    </w:p>
    <w:tbl>
      <w:tblPr>
        <w:tblW w:w="6100" w:type="dxa"/>
        <w:tblCellMar>
          <w:left w:w="70" w:type="dxa"/>
          <w:right w:w="70" w:type="dxa"/>
        </w:tblCellMar>
        <w:tblLook w:val="04A0" w:firstRow="1" w:lastRow="0" w:firstColumn="1" w:lastColumn="0" w:noHBand="0" w:noVBand="1"/>
      </w:tblPr>
      <w:tblGrid>
        <w:gridCol w:w="1340"/>
        <w:gridCol w:w="1280"/>
        <w:gridCol w:w="1640"/>
        <w:gridCol w:w="1840"/>
      </w:tblGrid>
      <w:tr w:rsidR="001840B6" w:rsidRPr="001840B6" w14:paraId="7AEB1F44"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4472C4" w:fill="4472C4"/>
            <w:noWrap/>
            <w:vAlign w:val="bottom"/>
            <w:hideMark/>
          </w:tcPr>
          <w:p w14:paraId="266E3DD8"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Hotel</w:t>
            </w:r>
          </w:p>
        </w:tc>
        <w:tc>
          <w:tcPr>
            <w:tcW w:w="1280" w:type="dxa"/>
            <w:tcBorders>
              <w:top w:val="single" w:sz="4" w:space="0" w:color="8EA9DB"/>
              <w:left w:val="nil"/>
              <w:bottom w:val="single" w:sz="4" w:space="0" w:color="8EA9DB"/>
              <w:right w:val="nil"/>
            </w:tcBorders>
            <w:shd w:val="clear" w:color="4472C4" w:fill="4472C4"/>
            <w:noWrap/>
            <w:vAlign w:val="bottom"/>
            <w:hideMark/>
          </w:tcPr>
          <w:p w14:paraId="6E475D56"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Noches</w:t>
            </w:r>
          </w:p>
        </w:tc>
        <w:tc>
          <w:tcPr>
            <w:tcW w:w="1640" w:type="dxa"/>
            <w:tcBorders>
              <w:top w:val="single" w:sz="4" w:space="0" w:color="8EA9DB"/>
              <w:left w:val="nil"/>
              <w:bottom w:val="single" w:sz="4" w:space="0" w:color="8EA9DB"/>
              <w:right w:val="nil"/>
            </w:tcBorders>
            <w:shd w:val="clear" w:color="4472C4" w:fill="4472C4"/>
            <w:noWrap/>
            <w:vAlign w:val="bottom"/>
            <w:hideMark/>
          </w:tcPr>
          <w:p w14:paraId="42D48C3A"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Valor</w:t>
            </w:r>
          </w:p>
        </w:tc>
        <w:tc>
          <w:tcPr>
            <w:tcW w:w="1840" w:type="dxa"/>
            <w:tcBorders>
              <w:top w:val="single" w:sz="4" w:space="0" w:color="8EA9DB"/>
              <w:left w:val="nil"/>
              <w:bottom w:val="single" w:sz="4" w:space="0" w:color="8EA9DB"/>
              <w:right w:val="single" w:sz="4" w:space="0" w:color="8EA9DB"/>
            </w:tcBorders>
            <w:shd w:val="clear" w:color="4472C4" w:fill="4472C4"/>
            <w:noWrap/>
            <w:vAlign w:val="bottom"/>
            <w:hideMark/>
          </w:tcPr>
          <w:p w14:paraId="6F145AC5"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Alimentación</w:t>
            </w:r>
          </w:p>
        </w:tc>
      </w:tr>
      <w:tr w:rsidR="001840B6" w:rsidRPr="001840B6" w14:paraId="5BA61C41"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291B5C88"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Portofino</w:t>
            </w:r>
          </w:p>
        </w:tc>
        <w:tc>
          <w:tcPr>
            <w:tcW w:w="1280" w:type="dxa"/>
            <w:tcBorders>
              <w:top w:val="single" w:sz="4" w:space="0" w:color="8EA9DB"/>
              <w:left w:val="nil"/>
              <w:bottom w:val="single" w:sz="4" w:space="0" w:color="8EA9DB"/>
              <w:right w:val="nil"/>
            </w:tcBorders>
            <w:shd w:val="clear" w:color="D9E1F2" w:fill="D9E1F2"/>
            <w:noWrap/>
            <w:vAlign w:val="bottom"/>
            <w:hideMark/>
          </w:tcPr>
          <w:p w14:paraId="19B98561"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640" w:type="dxa"/>
            <w:tcBorders>
              <w:top w:val="single" w:sz="4" w:space="0" w:color="8EA9DB"/>
              <w:left w:val="nil"/>
              <w:bottom w:val="single" w:sz="4" w:space="0" w:color="8EA9DB"/>
              <w:right w:val="nil"/>
            </w:tcBorders>
            <w:shd w:val="clear" w:color="D9E1F2" w:fill="D9E1F2"/>
            <w:noWrap/>
            <w:vAlign w:val="bottom"/>
            <w:hideMark/>
          </w:tcPr>
          <w:p w14:paraId="7D3EA803"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1.596.000,00 </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67C069C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4B31A155"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0E96CF38"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Portofino </w:t>
            </w:r>
          </w:p>
        </w:tc>
        <w:tc>
          <w:tcPr>
            <w:tcW w:w="1280" w:type="dxa"/>
            <w:tcBorders>
              <w:top w:val="single" w:sz="4" w:space="0" w:color="8EA9DB"/>
              <w:left w:val="nil"/>
              <w:bottom w:val="single" w:sz="4" w:space="0" w:color="8EA9DB"/>
              <w:right w:val="nil"/>
            </w:tcBorders>
            <w:shd w:val="clear" w:color="auto" w:fill="auto"/>
            <w:noWrap/>
            <w:vAlign w:val="bottom"/>
            <w:hideMark/>
          </w:tcPr>
          <w:p w14:paraId="4A985682"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640" w:type="dxa"/>
            <w:tcBorders>
              <w:top w:val="single" w:sz="4" w:space="0" w:color="8EA9DB"/>
              <w:left w:val="nil"/>
              <w:bottom w:val="single" w:sz="4" w:space="0" w:color="8EA9DB"/>
              <w:right w:val="nil"/>
            </w:tcBorders>
            <w:shd w:val="clear" w:color="auto" w:fill="auto"/>
            <w:noWrap/>
            <w:vAlign w:val="bottom"/>
            <w:hideMark/>
          </w:tcPr>
          <w:p w14:paraId="513B97C9"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1.890.000,00 </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763ADCB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20910AF5"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4A071FB5"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Verde Mar</w:t>
            </w:r>
          </w:p>
        </w:tc>
        <w:tc>
          <w:tcPr>
            <w:tcW w:w="1280" w:type="dxa"/>
            <w:tcBorders>
              <w:top w:val="single" w:sz="4" w:space="0" w:color="8EA9DB"/>
              <w:left w:val="nil"/>
              <w:bottom w:val="single" w:sz="4" w:space="0" w:color="8EA9DB"/>
              <w:right w:val="nil"/>
            </w:tcBorders>
            <w:shd w:val="clear" w:color="D9E1F2" w:fill="D9E1F2"/>
            <w:noWrap/>
            <w:vAlign w:val="bottom"/>
            <w:hideMark/>
          </w:tcPr>
          <w:p w14:paraId="0E5836D4"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640" w:type="dxa"/>
            <w:tcBorders>
              <w:top w:val="single" w:sz="4" w:space="0" w:color="8EA9DB"/>
              <w:left w:val="nil"/>
              <w:bottom w:val="single" w:sz="4" w:space="0" w:color="8EA9DB"/>
              <w:right w:val="nil"/>
            </w:tcBorders>
            <w:shd w:val="clear" w:color="D9E1F2" w:fill="D9E1F2"/>
            <w:noWrap/>
            <w:vAlign w:val="bottom"/>
            <w:hideMark/>
          </w:tcPr>
          <w:p w14:paraId="693C0ED9"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1.570.000,00 </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40127EA3"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79D94B58"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775E2760"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Verde Mar</w:t>
            </w:r>
          </w:p>
        </w:tc>
        <w:tc>
          <w:tcPr>
            <w:tcW w:w="1280" w:type="dxa"/>
            <w:tcBorders>
              <w:top w:val="single" w:sz="4" w:space="0" w:color="8EA9DB"/>
              <w:left w:val="nil"/>
              <w:bottom w:val="single" w:sz="4" w:space="0" w:color="8EA9DB"/>
              <w:right w:val="nil"/>
            </w:tcBorders>
            <w:shd w:val="clear" w:color="auto" w:fill="auto"/>
            <w:noWrap/>
            <w:vAlign w:val="bottom"/>
            <w:hideMark/>
          </w:tcPr>
          <w:p w14:paraId="72198DED"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640" w:type="dxa"/>
            <w:tcBorders>
              <w:top w:val="single" w:sz="4" w:space="0" w:color="8EA9DB"/>
              <w:left w:val="nil"/>
              <w:bottom w:val="single" w:sz="4" w:space="0" w:color="8EA9DB"/>
              <w:right w:val="nil"/>
            </w:tcBorders>
            <w:shd w:val="clear" w:color="auto" w:fill="auto"/>
            <w:noWrap/>
            <w:vAlign w:val="bottom"/>
            <w:hideMark/>
          </w:tcPr>
          <w:p w14:paraId="5966A745"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1.868.000,00 </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522BEABE"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29A8F0B0"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202C646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Bahía Sardina</w:t>
            </w:r>
          </w:p>
        </w:tc>
        <w:tc>
          <w:tcPr>
            <w:tcW w:w="1280" w:type="dxa"/>
            <w:tcBorders>
              <w:top w:val="single" w:sz="4" w:space="0" w:color="8EA9DB"/>
              <w:left w:val="nil"/>
              <w:bottom w:val="single" w:sz="4" w:space="0" w:color="8EA9DB"/>
              <w:right w:val="nil"/>
            </w:tcBorders>
            <w:shd w:val="clear" w:color="D9E1F2" w:fill="D9E1F2"/>
            <w:noWrap/>
            <w:vAlign w:val="bottom"/>
            <w:hideMark/>
          </w:tcPr>
          <w:p w14:paraId="6213CF5A"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640" w:type="dxa"/>
            <w:tcBorders>
              <w:top w:val="single" w:sz="4" w:space="0" w:color="8EA9DB"/>
              <w:left w:val="nil"/>
              <w:bottom w:val="single" w:sz="4" w:space="0" w:color="8EA9DB"/>
              <w:right w:val="nil"/>
            </w:tcBorders>
            <w:shd w:val="clear" w:color="D9E1F2" w:fill="D9E1F2"/>
            <w:noWrap/>
            <w:vAlign w:val="bottom"/>
            <w:hideMark/>
          </w:tcPr>
          <w:p w14:paraId="2D06A20A"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1.876.000,00 </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72831426"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Buffet</w:t>
            </w:r>
          </w:p>
        </w:tc>
      </w:tr>
      <w:tr w:rsidR="001840B6" w:rsidRPr="001840B6" w14:paraId="26709E80"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51266594"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Bahía Sardina</w:t>
            </w:r>
          </w:p>
        </w:tc>
        <w:tc>
          <w:tcPr>
            <w:tcW w:w="1280" w:type="dxa"/>
            <w:tcBorders>
              <w:top w:val="single" w:sz="4" w:space="0" w:color="8EA9DB"/>
              <w:left w:val="nil"/>
              <w:bottom w:val="single" w:sz="4" w:space="0" w:color="8EA9DB"/>
              <w:right w:val="nil"/>
            </w:tcBorders>
            <w:shd w:val="clear" w:color="auto" w:fill="auto"/>
            <w:noWrap/>
            <w:vAlign w:val="bottom"/>
            <w:hideMark/>
          </w:tcPr>
          <w:p w14:paraId="4913D035" w14:textId="6C2F0C0C"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640" w:type="dxa"/>
            <w:tcBorders>
              <w:top w:val="single" w:sz="4" w:space="0" w:color="8EA9DB"/>
              <w:left w:val="nil"/>
              <w:bottom w:val="single" w:sz="4" w:space="0" w:color="8EA9DB"/>
              <w:right w:val="nil"/>
            </w:tcBorders>
            <w:shd w:val="clear" w:color="auto" w:fill="auto"/>
            <w:noWrap/>
            <w:vAlign w:val="bottom"/>
            <w:hideMark/>
          </w:tcPr>
          <w:p w14:paraId="18275B3F"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2.176.000,00 </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38E4392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Buffet</w:t>
            </w:r>
          </w:p>
        </w:tc>
      </w:tr>
      <w:tr w:rsidR="001840B6" w:rsidRPr="001840B6" w14:paraId="74666838"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497D6379" w14:textId="22609222"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Lord P</w:t>
            </w:r>
            <w:r w:rsidR="00580933">
              <w:rPr>
                <w:rFonts w:ascii="Calibri" w:eastAsia="Times New Roman" w:hAnsi="Calibri" w:cs="Calibri"/>
                <w:color w:val="000000"/>
                <w:sz w:val="22"/>
                <w:szCs w:val="22"/>
                <w:lang w:val="es-CO" w:eastAsia="es-CO"/>
              </w:rPr>
              <w:t>i</w:t>
            </w:r>
            <w:r w:rsidRPr="001840B6">
              <w:rPr>
                <w:rFonts w:ascii="Calibri" w:eastAsia="Times New Roman" w:hAnsi="Calibri" w:cs="Calibri"/>
                <w:color w:val="000000"/>
                <w:sz w:val="22"/>
                <w:szCs w:val="22"/>
                <w:lang w:val="es-CO" w:eastAsia="es-CO"/>
              </w:rPr>
              <w:t>erre</w:t>
            </w:r>
          </w:p>
        </w:tc>
        <w:tc>
          <w:tcPr>
            <w:tcW w:w="1280" w:type="dxa"/>
            <w:tcBorders>
              <w:top w:val="single" w:sz="4" w:space="0" w:color="8EA9DB"/>
              <w:left w:val="nil"/>
              <w:bottom w:val="single" w:sz="4" w:space="0" w:color="8EA9DB"/>
              <w:right w:val="nil"/>
            </w:tcBorders>
            <w:shd w:val="clear" w:color="D9E1F2" w:fill="D9E1F2"/>
            <w:noWrap/>
            <w:vAlign w:val="bottom"/>
            <w:hideMark/>
          </w:tcPr>
          <w:p w14:paraId="6A5E0407"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640" w:type="dxa"/>
            <w:tcBorders>
              <w:top w:val="single" w:sz="4" w:space="0" w:color="8EA9DB"/>
              <w:left w:val="nil"/>
              <w:bottom w:val="single" w:sz="4" w:space="0" w:color="8EA9DB"/>
              <w:right w:val="nil"/>
            </w:tcBorders>
            <w:shd w:val="clear" w:color="D9E1F2" w:fill="D9E1F2"/>
            <w:noWrap/>
            <w:vAlign w:val="bottom"/>
            <w:hideMark/>
          </w:tcPr>
          <w:p w14:paraId="33CD700A"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1.920.000,00 </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6B4FEDE5"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Buffet</w:t>
            </w:r>
          </w:p>
        </w:tc>
      </w:tr>
      <w:tr w:rsidR="001840B6" w:rsidRPr="001840B6" w14:paraId="28ED0B2A"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17B91A44" w14:textId="6DD2DC45"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Lord P</w:t>
            </w:r>
            <w:r w:rsidR="00580933">
              <w:rPr>
                <w:rFonts w:ascii="Calibri" w:eastAsia="Times New Roman" w:hAnsi="Calibri" w:cs="Calibri"/>
                <w:color w:val="000000"/>
                <w:sz w:val="22"/>
                <w:szCs w:val="22"/>
                <w:lang w:val="es-CO" w:eastAsia="es-CO"/>
              </w:rPr>
              <w:t>i</w:t>
            </w:r>
            <w:r w:rsidRPr="001840B6">
              <w:rPr>
                <w:rFonts w:ascii="Calibri" w:eastAsia="Times New Roman" w:hAnsi="Calibri" w:cs="Calibri"/>
                <w:color w:val="000000"/>
                <w:sz w:val="22"/>
                <w:szCs w:val="22"/>
                <w:lang w:val="es-CO" w:eastAsia="es-CO"/>
              </w:rPr>
              <w:t>erre</w:t>
            </w:r>
          </w:p>
        </w:tc>
        <w:tc>
          <w:tcPr>
            <w:tcW w:w="1280" w:type="dxa"/>
            <w:tcBorders>
              <w:top w:val="single" w:sz="4" w:space="0" w:color="8EA9DB"/>
              <w:left w:val="nil"/>
              <w:bottom w:val="single" w:sz="4" w:space="0" w:color="8EA9DB"/>
              <w:right w:val="nil"/>
            </w:tcBorders>
            <w:shd w:val="clear" w:color="auto" w:fill="auto"/>
            <w:noWrap/>
            <w:vAlign w:val="bottom"/>
            <w:hideMark/>
          </w:tcPr>
          <w:p w14:paraId="3331682A"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640" w:type="dxa"/>
            <w:tcBorders>
              <w:top w:val="single" w:sz="4" w:space="0" w:color="8EA9DB"/>
              <w:left w:val="nil"/>
              <w:bottom w:val="single" w:sz="4" w:space="0" w:color="8EA9DB"/>
              <w:right w:val="nil"/>
            </w:tcBorders>
            <w:shd w:val="clear" w:color="auto" w:fill="auto"/>
            <w:noWrap/>
            <w:vAlign w:val="bottom"/>
            <w:hideMark/>
          </w:tcPr>
          <w:p w14:paraId="0975D559"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2.240.000,00 </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088672C1"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Buffet</w:t>
            </w:r>
          </w:p>
        </w:tc>
      </w:tr>
    </w:tbl>
    <w:p w14:paraId="45AB1CFB" w14:textId="195C2704" w:rsidR="001840B6" w:rsidRDefault="00572912" w:rsidP="001840B6">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7A160568" wp14:editId="10D2F363">
            <wp:simplePos x="0" y="0"/>
            <wp:positionH relativeFrom="column">
              <wp:posOffset>4489384</wp:posOffset>
            </wp:positionH>
            <wp:positionV relativeFrom="paragraph">
              <wp:posOffset>150281</wp:posOffset>
            </wp:positionV>
            <wp:extent cx="1460665" cy="1799590"/>
            <wp:effectExtent l="0" t="0" r="635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0665" cy="179959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49AF7254" wp14:editId="536B48FF">
            <wp:simplePos x="0" y="0"/>
            <wp:positionH relativeFrom="column">
              <wp:posOffset>2778818</wp:posOffset>
            </wp:positionH>
            <wp:positionV relativeFrom="paragraph">
              <wp:posOffset>166288</wp:posOffset>
            </wp:positionV>
            <wp:extent cx="1341912" cy="1855391"/>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1912" cy="1855391"/>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8240" behindDoc="1" locked="0" layoutInCell="1" allowOverlap="1" wp14:anchorId="6A669C15" wp14:editId="2AC493D2">
            <wp:simplePos x="0" y="0"/>
            <wp:positionH relativeFrom="margin">
              <wp:align>left</wp:align>
            </wp:positionH>
            <wp:positionV relativeFrom="paragraph">
              <wp:posOffset>161966</wp:posOffset>
            </wp:positionV>
            <wp:extent cx="2559600" cy="180000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9600" cy="1800000"/>
                    </a:xfrm>
                    <a:prstGeom prst="rect">
                      <a:avLst/>
                    </a:prstGeom>
                    <a:noFill/>
                  </pic:spPr>
                </pic:pic>
              </a:graphicData>
            </a:graphic>
            <wp14:sizeRelH relativeFrom="page">
              <wp14:pctWidth>0</wp14:pctWidth>
            </wp14:sizeRelH>
            <wp14:sizeRelV relativeFrom="page">
              <wp14:pctHeight>0</wp14:pctHeight>
            </wp14:sizeRelV>
          </wp:anchor>
        </w:drawing>
      </w:r>
    </w:p>
    <w:p w14:paraId="67C98F8D" w14:textId="545699EE" w:rsidR="001840B6" w:rsidRDefault="001840B6" w:rsidP="001840B6">
      <w:pPr>
        <w:pStyle w:val="Cierre"/>
        <w:ind w:left="720"/>
        <w:rPr>
          <w:rFonts w:ascii="Arial" w:hAnsi="Arial" w:cs="Arial"/>
          <w:sz w:val="22"/>
          <w:szCs w:val="22"/>
        </w:rPr>
      </w:pPr>
    </w:p>
    <w:p w14:paraId="0431EBCA" w14:textId="01F19868" w:rsidR="001840B6" w:rsidRDefault="001840B6" w:rsidP="001840B6">
      <w:pPr>
        <w:pStyle w:val="Cierre"/>
        <w:ind w:left="720"/>
        <w:rPr>
          <w:rFonts w:ascii="Arial" w:hAnsi="Arial" w:cs="Arial"/>
          <w:sz w:val="22"/>
          <w:szCs w:val="22"/>
        </w:rPr>
      </w:pPr>
    </w:p>
    <w:p w14:paraId="57B188EB" w14:textId="68AB76E2" w:rsidR="001840B6" w:rsidRDefault="001840B6" w:rsidP="001840B6">
      <w:pPr>
        <w:pStyle w:val="Cierre"/>
        <w:ind w:left="720"/>
        <w:rPr>
          <w:rFonts w:ascii="Arial" w:hAnsi="Arial" w:cs="Arial"/>
          <w:sz w:val="22"/>
          <w:szCs w:val="22"/>
        </w:rPr>
      </w:pPr>
    </w:p>
    <w:p w14:paraId="01DCDE4B" w14:textId="6227D6E5" w:rsidR="001840B6" w:rsidRDefault="001840B6" w:rsidP="001840B6">
      <w:pPr>
        <w:pStyle w:val="Cierre"/>
        <w:ind w:left="720"/>
        <w:rPr>
          <w:rFonts w:ascii="Arial" w:hAnsi="Arial" w:cs="Arial"/>
          <w:sz w:val="22"/>
          <w:szCs w:val="22"/>
        </w:rPr>
      </w:pPr>
    </w:p>
    <w:p w14:paraId="746111A0" w14:textId="4752A971" w:rsidR="00572912" w:rsidRDefault="00572912" w:rsidP="00572912">
      <w:pPr>
        <w:pStyle w:val="Cierre"/>
        <w:rPr>
          <w:rFonts w:ascii="Arial" w:hAnsi="Arial" w:cs="Arial"/>
          <w:sz w:val="22"/>
          <w:szCs w:val="22"/>
        </w:rPr>
      </w:pPr>
    </w:p>
    <w:p w14:paraId="2CACBBBF" w14:textId="16BA6011" w:rsidR="00572912" w:rsidRDefault="00572912" w:rsidP="001840B6">
      <w:pPr>
        <w:pStyle w:val="Cierre"/>
        <w:ind w:left="720"/>
        <w:rPr>
          <w:rFonts w:ascii="Arial" w:hAnsi="Arial" w:cs="Arial"/>
          <w:sz w:val="22"/>
          <w:szCs w:val="22"/>
        </w:rPr>
      </w:pPr>
      <w:r>
        <w:rPr>
          <w:rFonts w:ascii="Arial" w:hAnsi="Arial" w:cs="Arial"/>
          <w:sz w:val="22"/>
          <w:szCs w:val="22"/>
        </w:rPr>
        <w:t xml:space="preserve">     Hotel Portofino                                     Hotel Verde Mar                Hotel Bahía Sardina</w:t>
      </w:r>
    </w:p>
    <w:p w14:paraId="32CFBD2A" w14:textId="0E4CFBBA" w:rsidR="00572912" w:rsidRDefault="00572912" w:rsidP="001840B6">
      <w:pPr>
        <w:pStyle w:val="Cierre"/>
        <w:ind w:left="720"/>
        <w:rPr>
          <w:rFonts w:ascii="Arial" w:hAnsi="Arial" w:cs="Arial"/>
          <w:noProof/>
          <w:sz w:val="22"/>
          <w:szCs w:val="22"/>
        </w:rPr>
      </w:pPr>
      <w:r>
        <w:rPr>
          <w:rFonts w:ascii="Arial" w:hAnsi="Arial" w:cs="Arial"/>
          <w:noProof/>
          <w:sz w:val="22"/>
          <w:szCs w:val="22"/>
        </w:rPr>
        <w:drawing>
          <wp:anchor distT="0" distB="0" distL="114300" distR="114300" simplePos="0" relativeHeight="251661312" behindDoc="1" locked="0" layoutInCell="1" allowOverlap="1" wp14:anchorId="271BE96F" wp14:editId="65516853">
            <wp:simplePos x="0" y="0"/>
            <wp:positionH relativeFrom="margin">
              <wp:align>left</wp:align>
            </wp:positionH>
            <wp:positionV relativeFrom="paragraph">
              <wp:posOffset>8106</wp:posOffset>
            </wp:positionV>
            <wp:extent cx="2401200" cy="18000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1200" cy="1800000"/>
                    </a:xfrm>
                    <a:prstGeom prst="rect">
                      <a:avLst/>
                    </a:prstGeom>
                    <a:noFill/>
                  </pic:spPr>
                </pic:pic>
              </a:graphicData>
            </a:graphic>
            <wp14:sizeRelH relativeFrom="page">
              <wp14:pctWidth>0</wp14:pctWidth>
            </wp14:sizeRelH>
            <wp14:sizeRelV relativeFrom="page">
              <wp14:pctHeight>0</wp14:pctHeight>
            </wp14:sizeRelV>
          </wp:anchor>
        </w:drawing>
      </w:r>
    </w:p>
    <w:p w14:paraId="68E80F42" w14:textId="08006D62" w:rsidR="00572912" w:rsidRDefault="00572912" w:rsidP="001840B6">
      <w:pPr>
        <w:pStyle w:val="Cierre"/>
        <w:ind w:left="720"/>
        <w:rPr>
          <w:rFonts w:ascii="Arial" w:hAnsi="Arial" w:cs="Arial"/>
          <w:sz w:val="22"/>
          <w:szCs w:val="22"/>
        </w:rPr>
      </w:pPr>
    </w:p>
    <w:p w14:paraId="383BCBA3" w14:textId="2403685F" w:rsidR="00572912" w:rsidRDefault="00572912" w:rsidP="001840B6">
      <w:pPr>
        <w:pStyle w:val="Cierre"/>
        <w:ind w:left="720"/>
        <w:rPr>
          <w:rFonts w:ascii="Arial" w:hAnsi="Arial" w:cs="Arial"/>
          <w:sz w:val="22"/>
          <w:szCs w:val="22"/>
        </w:rPr>
      </w:pPr>
    </w:p>
    <w:p w14:paraId="3FC74656" w14:textId="13710419" w:rsidR="00572912" w:rsidRDefault="00580933" w:rsidP="001840B6">
      <w:pPr>
        <w:pStyle w:val="Cierre"/>
        <w:ind w:left="72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2336" behindDoc="0" locked="0" layoutInCell="1" allowOverlap="1" wp14:anchorId="72B577A3" wp14:editId="6D8C4DD2">
                <wp:simplePos x="0" y="0"/>
                <wp:positionH relativeFrom="margin">
                  <wp:align>center</wp:align>
                </wp:positionH>
                <wp:positionV relativeFrom="paragraph">
                  <wp:posOffset>77882</wp:posOffset>
                </wp:positionV>
                <wp:extent cx="1448790" cy="273132"/>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448790" cy="2731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D3EDAA" w14:textId="61523EA8" w:rsidR="00572912" w:rsidRDefault="00572912">
                            <w:r>
                              <w:t>Hotel Lord Pierre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B577A3" id="_x0000_t202" coordsize="21600,21600" o:spt="202" path="m,l,21600r21600,l21600,xe">
                <v:stroke joinstyle="miter"/>
                <v:path gradientshapeok="t" o:connecttype="rect"/>
              </v:shapetype>
              <v:shape id="Cuadro de texto 29" o:spid="_x0000_s1026" type="#_x0000_t202" style="position:absolute;left:0;text-align:left;margin-left:0;margin-top:6.15pt;width:114.1pt;height:21.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fwIAAF0FAAAOAAAAZHJzL2Uyb0RvYy54bWysVN9P2zAQfp+0/8Hy+0hb2ICKFHVFTJMQ&#10;oMHEs+vYbTTb553dJt1fz9lJSsf2wrSXxL5fvvvuu7u4bK1hW4WhBlfy8dGIM+UkVLVblfz74/WH&#10;M85CFK4SBpwq+U4Ffjl7/+6i8VM1gTWYSiGjIC5MG1/ydYx+WhRBrpUV4Qi8cqTUgFZEuuKqqFA0&#10;FN2aYjIafSoawMojSBUCSa86JZ/l+ForGe+0DioyU3LKLeYv5u8yfYvZhZiuUPh1Lfs0xD9kYUXt&#10;6NF9qCsRBdtg/UcoW0uEADoeSbAFaF1LlWugasajV9U8rIVXuRYCJ/g9TOH/hZW323tkdVXyyTln&#10;Tljq0WIjKgRWKRZVG4GRhmBqfJiS9YMn+9h+hpbaPcgDCVP1rUab/lQXIz0BvtuDTKGYTE4nJ2en&#10;56SSpJucHo+PJylM8eLtMcQvCixLh5IjNTFjK7Y3IXamg0l6zMF1bUxupHG/CShmkhQp9S7FfIo7&#10;o5Kdcd+UptpzpkkQJK6WC4OsIwgxmNIcaJKDkUMy1PTgG317l+StMi/f6L93yu+Di3t/WzvADFCe&#10;GpUK2Arie/UjN4gS1539AEUHQMIitsu27+0Sqh21FqGbkeDldU3434gQ7wXSUBAWNOjxjj7aQFNy&#10;6E+crQF//U2e7ImrpOWsoSErefi5Eag4M18dsficyEBhY76cfDyd0AUPNctDjdvYBVBdY1opXuZj&#10;so9mOGoE+0T7YJ5eJZVwkt4ueRyOi9h1lvaJVPN5NqI59CLeuAcvU+gEb2LXY/sk0PcUTHNwC8M4&#10;iukrJna2ydPBfBNB15mmCeAO1R54muFM9H7fpCVxeM9WL1tx9gwAAP//AwBQSwMEFAAGAAgAAAAh&#10;AK+uuYbbAAAABgEAAA8AAABkcnMvZG93bnJldi54bWxMj8FOwzAQRO9I/IO1SNyojUuqNo1TIRBX&#10;EKUg9ebG2yRqvI5itwl/z3KC486MZt4Wm8l34oJDbAMZuJ8pEEhVcC3VBnYfL3dLEDFZcrYLhAa+&#10;McKmvL4qbO7CSO942aZacAnF3BpoUupzKWPVoLdxFnok9o5h8DbxOdTSDXbkct9JrdRCetsSLzS2&#10;x6cGq9P27A18vh73Xw/qrX72WT+GSUnyK2nM7c30uAaRcEp/YfjFZ3QomekQzuSi6AzwI4lVPQfB&#10;rtZLDeJgIMvmIMtC/scvfwAAAP//AwBQSwECLQAUAAYACAAAACEAtoM4kv4AAADhAQAAEwAAAAAA&#10;AAAAAAAAAAAAAAAAW0NvbnRlbnRfVHlwZXNdLnhtbFBLAQItABQABgAIAAAAIQA4/SH/1gAAAJQB&#10;AAALAAAAAAAAAAAAAAAAAC8BAABfcmVscy8ucmVsc1BLAQItABQABgAIAAAAIQC+L+x2fwIAAF0F&#10;AAAOAAAAAAAAAAAAAAAAAC4CAABkcnMvZTJvRG9jLnhtbFBLAQItABQABgAIAAAAIQCvrrmG2wAA&#10;AAYBAAAPAAAAAAAAAAAAAAAAANkEAABkcnMvZG93bnJldi54bWxQSwUGAAAAAAQABADzAAAA4QUA&#10;AAAA&#10;" filled="f" stroked="f">
                <v:textbox>
                  <w:txbxContent>
                    <w:p w14:paraId="28D3EDAA" w14:textId="61523EA8" w:rsidR="00572912" w:rsidRDefault="00572912">
                      <w:r>
                        <w:t>Hotel Lord Pierre</w:t>
                      </w:r>
                    </w:p>
                  </w:txbxContent>
                </v:textbox>
                <w10:wrap anchorx="margin"/>
              </v:shape>
            </w:pict>
          </mc:Fallback>
        </mc:AlternateContent>
      </w:r>
    </w:p>
    <w:p w14:paraId="106666CB" w14:textId="4E5C3761" w:rsidR="00572912" w:rsidRDefault="00572912" w:rsidP="001840B6">
      <w:pPr>
        <w:pStyle w:val="Cierre"/>
        <w:ind w:left="720"/>
        <w:rPr>
          <w:rFonts w:ascii="Arial" w:hAnsi="Arial" w:cs="Arial"/>
          <w:sz w:val="22"/>
          <w:szCs w:val="22"/>
        </w:rPr>
      </w:pPr>
    </w:p>
    <w:p w14:paraId="48C7BC3D" w14:textId="6B6F2945" w:rsidR="009B4CBE" w:rsidRDefault="009B4CBE" w:rsidP="009B4CBE">
      <w:pPr>
        <w:pStyle w:val="Firma"/>
        <w:rPr>
          <w:rFonts w:ascii="Arial" w:hAnsi="Arial" w:cs="Arial"/>
          <w:sz w:val="22"/>
          <w:szCs w:val="22"/>
        </w:rPr>
      </w:pPr>
    </w:p>
    <w:p w14:paraId="228F2950" w14:textId="77777777" w:rsidR="001840B6" w:rsidRDefault="001840B6" w:rsidP="009B4CBE">
      <w:pPr>
        <w:pStyle w:val="Firma"/>
        <w:rPr>
          <w:rFonts w:ascii="Arial" w:hAnsi="Arial" w:cs="Arial"/>
          <w:sz w:val="22"/>
          <w:szCs w:val="22"/>
        </w:rPr>
      </w:pPr>
    </w:p>
    <w:p w14:paraId="318D59A9" w14:textId="77777777" w:rsidR="009B4CBE" w:rsidRDefault="009B4CBE" w:rsidP="009B4CBE">
      <w:pPr>
        <w:pStyle w:val="Firma"/>
        <w:rPr>
          <w:rFonts w:ascii="Arial" w:hAnsi="Arial" w:cs="Arial"/>
          <w:sz w:val="22"/>
          <w:szCs w:val="22"/>
        </w:rPr>
      </w:pPr>
    </w:p>
    <w:p w14:paraId="16B578A5" w14:textId="02C9BEB8" w:rsidR="009B4CBE" w:rsidRDefault="009B4CBE" w:rsidP="009B4CBE">
      <w:pPr>
        <w:pStyle w:val="Firma"/>
        <w:jc w:val="center"/>
        <w:rPr>
          <w:rFonts w:ascii="Arial" w:hAnsi="Arial" w:cs="Arial"/>
          <w:sz w:val="24"/>
        </w:rPr>
      </w:pPr>
      <w:r>
        <w:rPr>
          <w:rFonts w:ascii="Arial" w:hAnsi="Arial" w:cs="Arial"/>
          <w:sz w:val="24"/>
        </w:rPr>
        <w:t>Luis Alberto Duarte Molina</w:t>
      </w:r>
    </w:p>
    <w:p w14:paraId="043965DC" w14:textId="6930B59B" w:rsidR="000965E0" w:rsidRPr="00FD37B8" w:rsidRDefault="000965E0" w:rsidP="001409E1">
      <w:pPr>
        <w:pStyle w:val="Firma"/>
        <w:jc w:val="center"/>
        <w:rPr>
          <w:rFonts w:ascii="Arial" w:hAnsi="Arial" w:cs="Arial"/>
          <w:sz w:val="24"/>
        </w:rPr>
      </w:pPr>
    </w:p>
    <w:sectPr w:rsidR="000965E0" w:rsidRPr="00FD37B8"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6E519" w14:textId="77777777" w:rsidR="00711C3B" w:rsidRDefault="00711C3B" w:rsidP="002C5718">
      <w:pPr>
        <w:spacing w:after="0" w:line="240" w:lineRule="auto"/>
      </w:pPr>
      <w:r>
        <w:separator/>
      </w:r>
    </w:p>
  </w:endnote>
  <w:endnote w:type="continuationSeparator" w:id="0">
    <w:p w14:paraId="1855F215" w14:textId="77777777" w:rsidR="00711C3B" w:rsidRDefault="00711C3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1840B6" w:rsidRPr="002735D4" w14:paraId="13EBDDD9" w14:textId="77777777" w:rsidTr="007C335A">
      <w:trPr>
        <w:trHeight w:val="890"/>
      </w:trPr>
      <w:tc>
        <w:tcPr>
          <w:tcW w:w="3494" w:type="dxa"/>
          <w:tcBorders>
            <w:right w:val="single" w:sz="18" w:space="0" w:color="auto"/>
          </w:tcBorders>
          <w:vAlign w:val="center"/>
        </w:tcPr>
        <w:p w14:paraId="70654E53" w14:textId="77777777" w:rsidR="001840B6" w:rsidRPr="00D315C7" w:rsidRDefault="001840B6" w:rsidP="001840B6">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797AB917" w14:textId="6FCD6DDA" w:rsidR="001840B6" w:rsidRPr="002735D4" w:rsidRDefault="001840B6" w:rsidP="001840B6">
          <w:pPr>
            <w:pStyle w:val="Informacindecontacto"/>
          </w:pPr>
          <w:proofErr w:type="spellStart"/>
          <w:r>
            <w:t>Cra</w:t>
          </w:r>
          <w:proofErr w:type="spellEnd"/>
          <w:r>
            <w:t>. 5 #10-08 Av. Colombia</w:t>
          </w:r>
        </w:p>
        <w:p w14:paraId="741B99C5" w14:textId="77777777" w:rsidR="001840B6" w:rsidRPr="002735D4" w:rsidRDefault="001840B6" w:rsidP="001840B6">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1E7027D" w14:textId="77777777" w:rsidR="001840B6" w:rsidRPr="002735D4" w:rsidRDefault="001840B6" w:rsidP="001840B6">
          <w:pPr>
            <w:pStyle w:val="Informacindecontacto"/>
          </w:pPr>
          <w:sdt>
            <w:sdtPr>
              <w:alias w:val="Teléfono:"/>
              <w:tag w:val="Teléfono:"/>
              <w:id w:val="-340623914"/>
              <w:placeholder>
                <w:docPart w:val="4E9AE022ACC542E98BFD571C1425F2C9"/>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76577336" w14:textId="77777777" w:rsidR="001840B6" w:rsidRPr="002735D4" w:rsidRDefault="001840B6" w:rsidP="001840B6">
          <w:pPr>
            <w:pStyle w:val="Informacindecontacto"/>
          </w:pPr>
          <w:sdt>
            <w:sdtPr>
              <w:alias w:val="Correo electrónico:"/>
              <w:tag w:val="Correo electrónico:"/>
              <w:id w:val="-414238752"/>
              <w:placeholder>
                <w:docPart w:val="E1AE3FED51EF4593B067F842960FB285"/>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5AAA91CA" w14:textId="36FC42AD" w:rsidR="001840B6" w:rsidRPr="002735D4" w:rsidRDefault="001840B6" w:rsidP="001840B6">
    <w:r w:rsidRPr="002735D4">
      <w:rPr>
        <w:noProof/>
        <w:lang w:bidi="es-ES"/>
      </w:rPr>
      <mc:AlternateContent>
        <mc:Choice Requires="wps">
          <w:drawing>
            <wp:anchor distT="0" distB="0" distL="114300" distR="114300" simplePos="0" relativeHeight="251672576" behindDoc="0" locked="0" layoutInCell="1" allowOverlap="1" wp14:anchorId="445FDC2C" wp14:editId="6BA701F0">
              <wp:simplePos x="0" y="0"/>
              <wp:positionH relativeFrom="page">
                <wp:align>right</wp:align>
              </wp:positionH>
              <wp:positionV relativeFrom="page">
                <wp:align>bottom</wp:align>
              </wp:positionV>
              <wp:extent cx="7657852" cy="329184"/>
              <wp:effectExtent l="0" t="0" r="635" b="0"/>
              <wp:wrapNone/>
              <wp:docPr id="20" name="Rectángulo 20" descr="Rectángulo de color"/>
              <wp:cNvGraphicFramePr/>
              <a:graphic xmlns:a="http://schemas.openxmlformats.org/drawingml/2006/main">
                <a:graphicData uri="http://schemas.microsoft.com/office/word/2010/wordprocessingShape">
                  <wps:wsp>
                    <wps:cNvSpPr/>
                    <wps:spPr>
                      <a:xfrm>
                        <a:off x="0" y="0"/>
                        <a:ext cx="7657852"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D3C56B8" id="Rectángulo 20" o:spid="_x0000_s1026" alt="Rectángulo de color" style="position:absolute;margin-left:551.8pt;margin-top:0;width:603pt;height:25.9pt;z-index:25167257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qDpgIAAKkFAAAOAAAAZHJzL2Uyb0RvYy54bWysVNtu2zAMfR+wfxD0vjr2kl6COkXQosOA&#10;og3aDn1WZTk2IIuapMTJ/mbfsh8bKV+aZcMehuVBkUjqkDw+4uXVrtFsq5yvweQ8PZlwpoyEojbr&#10;nH95vv1wzpkPwhRCg1E53yvPrxbv3122dq4yqEAXyjEEMX7e2pxXIdh5knhZqUb4E7DKoLME14iA&#10;R7dOCidaRG90kk0mp0kLrrAOpPIerTedky8iflkqGR7K0qvAdM6xthBXF9dXWpPFpZivnbBVLfsy&#10;xD9U0YjaYNIR6kYEwTau/g2qqaUDD2U4kdAkUJa1VLEH7CadHHXzVAmrYi9IjrcjTf7/wcr77cqx&#10;ush5hvQY0eA3ekTWfnw3640GRtZCeYmUHZoLxSRocMRfa/0cYZ7syvUnj1siY1e6hv6xTbaLnO9H&#10;ztUuMInGs9PZ2fks40yi72N2kZ5PCTR5u22dD58UNIw2OXdYXaRabO986EKHEErmQdfFba11PJCO&#10;1LV2bCtQAUJKZULWJ/glUhuKN0A3O1CyJNRc107chb1WFKfNoyqRNmwgi8VEwR4nSjtXJZCumH82&#10;wd+QfSgtNhsBCbnE/CN2DzBEHjaR9jB9PF1VUe/j5cnfCutaHG/EzGDCeLmpDX5dMh91psOYuYsf&#10;SOqoIZZeodijqBx0r81beVvjp7sTPqyEw+eFmsKRER5wKTW0OYd+x1kF7tuf7BSPqkcvZy0+15z7&#10;rxvhFGf6s8H3cJFOp/S+42E6OyPdukPP66HHbJprQD2kOJysjFuKD3rYlg6aF5wsS8qKLmEk5s65&#10;DG44XIdujOBskmq5jGH4pq0Id+bJSgIn+kiaz7sX4Wyv34DKv4fhaYv5kYy7WLppYLkJUNZR42+8&#10;9nzjPIjC6WcXDZzDc4x6m7CLnwAAAP//AwBQSwMEFAAGAAgAAAAhABFTzcfYAAAABQEAAA8AAABk&#10;cnMvZG93bnJldi54bWxMj8FOwzAQRO9I/IO1SNyo00iNQohTAaIXxIXCB2zibZISr6N4m4a/x+UC&#10;l5FGs5p5W24XN6iZptB7NrBeJaCIG297bg18fuzuclBBkC0OnsnANwXYVtdXJRbWn/md5r20KpZw&#10;KNBAJzIWWoemI4dh5UfimB385FCinVptJzzHcjfoNEky7bDnuNDhSM8dNV/7kzPw4vzm7Xg/u13a&#10;115nOcvTKxtze7M8PoASWuTvGC74ER2qyFT7E9ugBgPxEfnVS5YmWfS1gc06B12V+j999QMAAP//&#10;AwBQSwECLQAUAAYACAAAACEAtoM4kv4AAADhAQAAEwAAAAAAAAAAAAAAAAAAAAAAW0NvbnRlbnRf&#10;VHlwZXNdLnhtbFBLAQItABQABgAIAAAAIQA4/SH/1gAAAJQBAAALAAAAAAAAAAAAAAAAAC8BAABf&#10;cmVscy8ucmVsc1BLAQItABQABgAIAAAAIQA82CqDpgIAAKkFAAAOAAAAAAAAAAAAAAAAAC4CAABk&#10;cnMvZTJvRG9jLnhtbFBLAQItABQABgAIAAAAIQARU83H2AAAAAUBAAAPAAAAAAAAAAAAAAAAAAAF&#10;AABkcnMvZG93bnJldi54bWxQSwUGAAAAAAQABADzAAAABQYAAAAA&#10;" fillcolor="#3bb76a [3205]" stroked="f" strokeweight="1pt">
              <w10:wrap anchorx="page" anchory="page"/>
            </v:rect>
          </w:pict>
        </mc:Fallback>
      </mc:AlternateContent>
    </w:r>
  </w:p>
  <w:p w14:paraId="2EDDA24B" w14:textId="483C05B2" w:rsidR="001840B6" w:rsidRDefault="001840B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711C3B"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711C3B"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663F4B83"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DE037" w14:textId="77777777" w:rsidR="00711C3B" w:rsidRDefault="00711C3B" w:rsidP="002C5718">
      <w:pPr>
        <w:spacing w:after="0" w:line="240" w:lineRule="auto"/>
      </w:pPr>
      <w:r>
        <w:separator/>
      </w:r>
    </w:p>
  </w:footnote>
  <w:footnote w:type="continuationSeparator" w:id="0">
    <w:p w14:paraId="0F10D7D9" w14:textId="77777777" w:rsidR="00711C3B" w:rsidRDefault="00711C3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76756" w14:textId="1C301E35" w:rsidR="001840B6" w:rsidRDefault="001840B6">
    <w:pPr>
      <w:pStyle w:val="Encabezado"/>
    </w:pPr>
    <w:r>
      <w:rPr>
        <w:noProof/>
      </w:rPr>
      <mc:AlternateContent>
        <mc:Choice Requires="wps">
          <w:drawing>
            <wp:anchor distT="0" distB="0" distL="114300" distR="114300" simplePos="0" relativeHeight="251670528" behindDoc="0" locked="0" layoutInCell="1" allowOverlap="1" wp14:anchorId="7D039E35" wp14:editId="4510265C">
              <wp:simplePos x="0" y="0"/>
              <wp:positionH relativeFrom="column">
                <wp:posOffset>3852545</wp:posOffset>
              </wp:positionH>
              <wp:positionV relativeFrom="paragraph">
                <wp:posOffset>-641985</wp:posOffset>
              </wp:positionV>
              <wp:extent cx="1143000" cy="371475"/>
              <wp:effectExtent l="0" t="0" r="0" b="9525"/>
              <wp:wrapNone/>
              <wp:docPr id="19" name="Rectángulo 19"/>
              <wp:cNvGraphicFramePr/>
              <a:graphic xmlns:a="http://schemas.openxmlformats.org/drawingml/2006/main">
                <a:graphicData uri="http://schemas.microsoft.com/office/word/2010/wordprocessingShape">
                  <wps:wsp>
                    <wps:cNvSpPr/>
                    <wps:spPr>
                      <a:xfrm>
                        <a:off x="0" y="0"/>
                        <a:ext cx="1143000" cy="37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F5FE77" w14:textId="77777777" w:rsidR="001840B6" w:rsidRDefault="001840B6" w:rsidP="001840B6">
                          <w:pPr>
                            <w:jc w:val="center"/>
                          </w:pPr>
                          <w:r>
                            <w:t>RNT 164052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039E35" id="Rectángulo 19" o:spid="_x0000_s1027" style="position:absolute;margin-left:303.35pt;margin-top:-50.55pt;width:90pt;height:29.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CfAIAAFEFAAAOAAAAZHJzL2Uyb0RvYy54bWysVM1O3DAQvlfqO1i+l2xgKSUii1YgqkqI&#10;IqDi7HXs3ai2xx17N9m+TZ+lL9axk10o7YWql2Q8//P5G5+d99awjcLQgqt5eTDhTDkJTeuWNf/y&#10;cPXuA2chCtcIA07VfKsCP5+9fXPW+UodwgpMo5BREheqztd8FaOviiLIlbIiHIBXjowa0IpIR1wW&#10;DYqOsltTHE4m74sOsPEIUoVA2svByGc5v9ZKxs9aBxWZqTn1FvMX83eRvsXsTFRLFH7VyrEN8Q9d&#10;WNE6KrpPdSmiYGts/0hlW4kQQMcDCbYArVup8gw0TTl5Mc39SniVZyFwgt/DFP5fWnmzuUXWNnR3&#10;p5w5YemO7gi1nz/ccm2AkZYg6nyoyPPe3+J4CiSmeXuNNv1pEtZnWLd7WFUfmSRlWU6PJhNCX5Lt&#10;6KScnhynpMVTtMcQPyqwLAk1R2ogoyk21yEOrjuXVMzBVWsM6UVl3G8Kypk0RWp4aDFLcWvU4H2n&#10;NE2bO02KIHG5uDDIBkoQZ6nNHTFyMgpIjpoKvjJ2DEnRKjPxlfH7oFwfXNzH29YBZoDynqg0wEYQ&#10;w5uv5YisHvx3UAwAJCxiv+jHO1xAs6XLRxi2Inh51RL+1yLEW4G0BoQFrXb8TB9toKs5jBJnK8Dv&#10;f9Mnf2InWTnraK1qHr6tBSrOzCdHvD0tp9O0h/kwPT45pAM+tyyeW9zaXgDNVdIj4mUWk380O1Ej&#10;2Ed6AeapKpmEk1S75jLi7nARh7ulN0Sq+Ty70e55Ea/dvZcpeQI48euhfxToRxJGou8N7FZQVC+4&#10;OPimSAfzdQTdZqImiAdcR+hpbzPVxzcmPQzPz9nr6SWc/QIAAP//AwBQSwMEFAAGAAgAAAAhANmU&#10;2UjcAAAADAEAAA8AAABkcnMvZG93bnJldi54bWxMj8FOwzAMhu9IvENkJG5bkgl1U2k6wdAu3BiT&#10;uHqN11YkTtVkXXl7shMc/fvT78/VdvZOTDTGPrABvVQgiJtge24NHD/3iw2ImJAtusBk4IcibOv7&#10;uwpLG678QdMhtSKXcCzRQJfSUEoZm448xmUYiPPuHEaPKY9jK+2I11zunVwpVUiPPecLHQ6066j5&#10;Ply8gfn1C2VwHZ1RevU+7fWb3jljHh/ml2cQieb0B8NNP6tDnZ1O4cI2CmegUMU6owYWWmkNIiPr&#10;zS065ehpVYCsK/n/ifoXAAD//wMAUEsBAi0AFAAGAAgAAAAhALaDOJL+AAAA4QEAABMAAAAAAAAA&#10;AAAAAAAAAAAAAFtDb250ZW50X1R5cGVzXS54bWxQSwECLQAUAAYACAAAACEAOP0h/9YAAACUAQAA&#10;CwAAAAAAAAAAAAAAAAAvAQAAX3JlbHMvLnJlbHNQSwECLQAUAAYACAAAACEAPuE8AnwCAABRBQAA&#10;DgAAAAAAAAAAAAAAAAAuAgAAZHJzL2Uyb0RvYy54bWxQSwECLQAUAAYACAAAACEA2ZTZSNwAAAAM&#10;AQAADwAAAAAAAAAAAAAAAADWBAAAZHJzL2Rvd25yZXYueG1sUEsFBgAAAAAEAAQA8wAAAN8FAAAA&#10;AA==&#10;" filled="f" stroked="f">
              <v:textbox>
                <w:txbxContent>
                  <w:p w14:paraId="74F5FE77" w14:textId="77777777" w:rsidR="001840B6" w:rsidRDefault="001840B6" w:rsidP="001840B6">
                    <w:pPr>
                      <w:jc w:val="center"/>
                    </w:pPr>
                    <w:r>
                      <w:t>RNT 164052</w:t>
                    </w:r>
                  </w:p>
                </w:txbxContent>
              </v:textbox>
            </v:rect>
          </w:pict>
        </mc:Fallback>
      </mc:AlternateContent>
    </w:r>
    <w:r>
      <w:rPr>
        <w:noProof/>
      </w:rPr>
      <w:drawing>
        <wp:anchor distT="0" distB="0" distL="114300" distR="114300" simplePos="0" relativeHeight="251668480" behindDoc="0" locked="0" layoutInCell="1" allowOverlap="1" wp14:anchorId="29A46B0F" wp14:editId="265D71A3">
          <wp:simplePos x="0" y="0"/>
          <wp:positionH relativeFrom="margin">
            <wp:posOffset>-314325</wp:posOffset>
          </wp:positionH>
          <wp:positionV relativeFrom="margin">
            <wp:posOffset>-734695</wp:posOffset>
          </wp:positionV>
          <wp:extent cx="1514475" cy="711200"/>
          <wp:effectExtent l="0" t="0" r="952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70000"/>
                    <a:extLst>
                      <a:ext uri="{28A0092B-C50C-407E-A947-70E740481C1C}">
                        <a14:useLocalDpi xmlns:a14="http://schemas.microsoft.com/office/drawing/2010/main" val="0"/>
                      </a:ext>
                    </a:extLst>
                  </a:blip>
                  <a:srcRect/>
                  <a:stretch>
                    <a:fillRect/>
                  </a:stretch>
                </pic:blipFill>
                <pic:spPr bwMode="auto">
                  <a:xfrm>
                    <a:off x="0" y="0"/>
                    <a:ext cx="1514475" cy="7112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42B8EFE6" wp14:editId="26D08378">
              <wp:simplePos x="0" y="0"/>
              <wp:positionH relativeFrom="page">
                <wp:align>left</wp:align>
              </wp:positionH>
              <wp:positionV relativeFrom="paragraph">
                <wp:posOffset>-714375</wp:posOffset>
              </wp:positionV>
              <wp:extent cx="7648575" cy="1323975"/>
              <wp:effectExtent l="0" t="0" r="66675" b="47625"/>
              <wp:wrapNone/>
              <wp:docPr id="17" name="Triángulo rectángulo 17"/>
              <wp:cNvGraphicFramePr/>
              <a:graphic xmlns:a="http://schemas.openxmlformats.org/drawingml/2006/main">
                <a:graphicData uri="http://schemas.microsoft.com/office/word/2010/wordprocessingShape">
                  <wps:wsp>
                    <wps:cNvSpPr/>
                    <wps:spPr>
                      <a:xfrm rot="10800000" flipH="1">
                        <a:off x="0" y="0"/>
                        <a:ext cx="7648575" cy="1323975"/>
                      </a:xfrm>
                      <a:prstGeom prst="rtTriangle">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962BBD2" id="_x0000_t6" coordsize="21600,21600" o:spt="6" path="m,l,21600r21600,xe">
              <v:stroke joinstyle="miter"/>
              <v:path gradientshapeok="t" o:connecttype="custom" o:connectlocs="0,0;0,10800;0,21600;10800,21600;21600,21600;10800,10800" textboxrect="1800,12600,12600,19800"/>
            </v:shapetype>
            <v:shape id="Triángulo rectángulo 17" o:spid="_x0000_s1026" type="#_x0000_t6" style="position:absolute;margin-left:0;margin-top:-56.25pt;width:602.25pt;height:104.25pt;rotation:180;flip:x;z-index:25166643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2f+ogIAAJ8FAAAOAAAAZHJzL2Uyb0RvYy54bWysVFFPGzEMfp+0/xDlfVxbWgoVV1SB2CYh&#10;QIOJ55BL2ki5OHPSXrt/s9+yPzYndz0qQHuYdg8nO7Y/218cn19sa8s2CoMBV/Lh0YAz5SRUxi1L&#10;/v3x+tMpZyEKVwkLTpV8pwK/mH/8cN74mRrBCmylkBGIC7PGl3wVo58VRZArVYtwBF45MmrAWkRS&#10;cVlUKBpCr20xGgxOigaw8ghShUCnV62RzzO+1krGO62DisyWnGqL+Y/5/5z+xfxczJYo/MrIrgzx&#10;D1XUwjhK2kNdiSjYGs0bqNpIhAA6HkmoC9DaSJV7oG6Gg1fdPKyEV7kXIif4nqbw/2Dl7eYemano&#10;7qacOVHTHT2i+f3LLdcWGBKBe5kciK3GhxkFPfh77LRAYmp9q7FmCETxcHA6SB9n2hr/hQ4yN9Qt&#10;22bqdz31ahuZpMPpyfh0Mp1wJsk2PB4dn5FCCYoWN+F7DPGzgpoloeQYqU7hljYxJGZicxNiG7B3&#10;TMcBrKmujbVZSVOlLi2yjaB5EFIqF0ddmgPPIjXZtpWluLMqxVv3TWkii+od5aR5TF8Dts2GlahU&#10;m2eSuWhr6yNyaxkwIWuqsMfuAN4rdtgV2/mnUJWnvA8e/K2wtoY+ImcGF/vg2jjA9wBs7DO3/lT+&#10;ATVJfIZqR6OUB4BuPnh5beiibkSI9wLpUdEhLYp4Rz9toSk5dBJnK8Cf750nf5p1snLW0CMtefix&#10;Fqg4s18dvYKz4XicXnVWxpPpiBQ8tDwfWty6vgS692GuLovJP9q9qBHqJ9oni5SVTMJJyl1yGXGv&#10;XMZ2edBGkmqxyG70kr2IN+7By/2opxF83D4J9N20Rhr0W9g/6Dfj2vqm+3CwWEfQJs/yC68d37QF&#10;8uB0GyutmUM9e73s1fkfAAAA//8DAFBLAwQUAAYACAAAACEAFHiaduIAAAAJAQAADwAAAGRycy9k&#10;b3ducmV2LnhtbEyPzU7DMBCE75V4B2uRuEStnYhWNGRTIQRIVOqhBcF1m2x+aGyH2G3D2+Oe4Dar&#10;Wc18k61G3YkTD661BiGeKRBsClu2pkZ4f3ue3oFwnkxJnTWM8MMOVvnVJKO0tGez5dPO1yKEGJcS&#10;QuN9n0rpioY1uZnt2QSvsoMmH86hluVA5xCuO5kotZCaWhMaGur5seHisDtqhK+n75do027W24/P&#10;qFq+VnSI1Brx5np8uAfhefR/z3DBD+iQB6a9PZrSiQ4hDPEI0zhO5iAufqJug9ojLBcKZJ7J/wvy&#10;XwAAAP//AwBQSwECLQAUAAYACAAAACEAtoM4kv4AAADhAQAAEwAAAAAAAAAAAAAAAAAAAAAAW0Nv&#10;bnRlbnRfVHlwZXNdLnhtbFBLAQItABQABgAIAAAAIQA4/SH/1gAAAJQBAAALAAAAAAAAAAAAAAAA&#10;AC8BAABfcmVscy8ucmVsc1BLAQItABQABgAIAAAAIQDJi2f+ogIAAJ8FAAAOAAAAAAAAAAAAAAAA&#10;AC4CAABkcnMvZTJvRG9jLnhtbFBLAQItABQABgAIAAAAIQAUeJp24gAAAAkBAAAPAAAAAAAAAAAA&#10;AAAAAPwEAABkcnMvZG93bnJldi54bWxQSwUGAAAAAAQABADzAAAACwYAAAAA&#10;" fillcolor="#3bb76a [3205]" strokecolor="#004a54 [1604]" strokeweight="1pt">
              <w10:wrap anchorx="page"/>
            </v:shape>
          </w:pict>
        </mc:Fallback>
      </mc:AlternateContent>
    </w:r>
    <w:r>
      <w:rPr>
        <w:noProof/>
      </w:rPr>
      <mc:AlternateContent>
        <mc:Choice Requires="wps">
          <w:drawing>
            <wp:anchor distT="0" distB="0" distL="114300" distR="114300" simplePos="0" relativeHeight="251664384" behindDoc="0" locked="0" layoutInCell="1" allowOverlap="1" wp14:anchorId="6B9417CA" wp14:editId="1D9DFB9E">
              <wp:simplePos x="0" y="0"/>
              <wp:positionH relativeFrom="page">
                <wp:align>right</wp:align>
              </wp:positionH>
              <wp:positionV relativeFrom="paragraph">
                <wp:posOffset>-1057275</wp:posOffset>
              </wp:positionV>
              <wp:extent cx="7562850" cy="352425"/>
              <wp:effectExtent l="0" t="0" r="19050" b="28575"/>
              <wp:wrapNone/>
              <wp:docPr id="16" name="Rectángulo 16"/>
              <wp:cNvGraphicFramePr/>
              <a:graphic xmlns:a="http://schemas.openxmlformats.org/drawingml/2006/main">
                <a:graphicData uri="http://schemas.microsoft.com/office/word/2010/wordprocessingShape">
                  <wps:wsp>
                    <wps:cNvSpPr/>
                    <wps:spPr>
                      <a:xfrm>
                        <a:off x="0" y="0"/>
                        <a:ext cx="7562850" cy="3524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C1FF0C" id="Rectángulo 16" o:spid="_x0000_s1026" style="position:absolute;margin-left:544.3pt;margin-top:-83.25pt;width:595.5pt;height:27.75pt;z-index:25166438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MXQegIAADEFAAAOAAAAZHJzL2Uyb0RvYy54bWysVMFu2zAMvQ/YPwi6r068pO2COEXQosOA&#10;oi3aDj0rshQbk0WNUuJkf7Nv6Y+Nkh2367rLMB9kSSSfyKdHzc92jWFbhb4GW/Dx0YgzZSWUtV0X&#10;/OvD5YdTznwQthQGrCr4Xnl+tnj/bt66mcqhAlMqZARi/ax1Ba9CcLMs87JSjfBH4JQlowZsRKAl&#10;rrMSRUvojcny0eg4awFLhyCV97R70Rn5IuFrrWS40dqrwEzBKbeQRkzjKo7ZYi5maxSuqmWfhviH&#10;LBpRWzp0gLoQQbAN1n9ANbVE8KDDkYQmA61rqVINVM149Kqa+0o4lWohcrwbaPL/D1Zeb2+R1SXd&#10;3TFnVjR0R3fE2tNPu94YYLRLFLXOz8jz3t1iv/I0jfXuNDbxT5WwXaJ1P9CqdoFJ2jyZHuenU2Jf&#10;ku3jNJ/k0wiaPUc79OGzgobFScGREkhsiu2VD53rwYXiYjbd+WkW9kbFFIy9U5pKoRPzFJ1EpM4N&#10;sq2g6y+/jbvtSpSq25qO6OtzGbxTZgksouramAG3B4ji/B23y7H3jWEqaW8IHP0toS5w8E4ngg1D&#10;YFNbwLeCTRj3ievO/0BMR0dkZgXlni4XoVO9d/KyJn6vhA+3AknmdCXUuuGGBm2gLTj0M84qwB9v&#10;7Ud/Uh9ZOWupbQruv28EKs7MF0u6/DSeTGKfpcVkepLTAl9aVi8tdtOcA13NmB4JJ9M0+gdzmGqE&#10;5pE6fBlPJZOwks4uuAx4WJyHrp3pjZBquUxu1FtOhCt772QEj6xG/TzsHgW6XmSB5HkNhxYTs1da&#10;63xjpIXlJoCukxCfee35pr5MgunfkNj4L9fJ6/mlW/wCAAD//wMAUEsDBBQABgAIAAAAIQAR91nk&#10;3wAAAAsBAAAPAAAAZHJzL2Rvd25yZXYueG1sTI9BT4QwEIXvJv6HZky8mN1SE4kiZbNuNFzwsLg/&#10;oNAKRDolbZdFf73DSW8z703efC/fLXZks/FhcChBbBNgBlunB+wknD7eNo/AQlSo1ejQSPg2AXbF&#10;9VWuMu0ueDRzHTtGIRgyJaGPcco4D21vrApbNxkk79N5qyKtvuPaqwuF25HfJ0nKrRqQPvRqMofe&#10;tF/12Ur4mZtTWe4rdfdeHypfhpfXqlukvL1Z9s/Aolni3zGs+IQOBTE17ow6sFECFYkSNiJNH4Ct&#10;vngSpDWrJmjiRc7/dyh+AQAA//8DAFBLAQItABQABgAIAAAAIQC2gziS/gAAAOEBAAATAAAAAAAA&#10;AAAAAAAAAAAAAABbQ29udGVudF9UeXBlc10ueG1sUEsBAi0AFAAGAAgAAAAhADj9If/WAAAAlAEA&#10;AAsAAAAAAAAAAAAAAAAALwEAAF9yZWxzLy5yZWxzUEsBAi0AFAAGAAgAAAAhAOK0xdB6AgAAMQUA&#10;AA4AAAAAAAAAAAAAAAAALgIAAGRycy9lMm9Eb2MueG1sUEsBAi0AFAAGAAgAAAAhABH3WeTfAAAA&#10;CwEAAA8AAAAAAAAAAAAAAAAA1AQAAGRycy9kb3ducmV2LnhtbFBLBQYAAAAABAAEAPMAAADgBQAA&#10;AAA=&#10;" fillcolor="#0e113c [3200]" strokecolor="#07081d [1600]"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3DCA568" w:rsidR="00991525" w:rsidRDefault="001840B6">
    <w:pPr>
      <w:pStyle w:val="Encabezado"/>
    </w:pPr>
    <w:r>
      <w:rPr>
        <w:noProof/>
      </w:rPr>
      <mc:AlternateContent>
        <mc:Choice Requires="wps">
          <w:drawing>
            <wp:anchor distT="0" distB="0" distL="114300" distR="114300" simplePos="0" relativeHeight="251662336" behindDoc="0" locked="0" layoutInCell="1" allowOverlap="1" wp14:anchorId="52C27453" wp14:editId="69D2528F">
              <wp:simplePos x="0" y="0"/>
              <wp:positionH relativeFrom="column">
                <wp:posOffset>4128770</wp:posOffset>
              </wp:positionH>
              <wp:positionV relativeFrom="paragraph">
                <wp:posOffset>-661035</wp:posOffset>
              </wp:positionV>
              <wp:extent cx="1143000" cy="371475"/>
              <wp:effectExtent l="0" t="0" r="0" b="9525"/>
              <wp:wrapNone/>
              <wp:docPr id="15" name="Rectángulo 15"/>
              <wp:cNvGraphicFramePr/>
              <a:graphic xmlns:a="http://schemas.openxmlformats.org/drawingml/2006/main">
                <a:graphicData uri="http://schemas.microsoft.com/office/word/2010/wordprocessingShape">
                  <wps:wsp>
                    <wps:cNvSpPr/>
                    <wps:spPr>
                      <a:xfrm>
                        <a:off x="0" y="0"/>
                        <a:ext cx="1143000" cy="37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145758" w14:textId="1A98A1F2" w:rsidR="001840B6" w:rsidRDefault="001840B6" w:rsidP="001840B6">
                          <w:pPr>
                            <w:jc w:val="center"/>
                          </w:pPr>
                          <w:r>
                            <w:t>RNT 164052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C27453" id="Rectángulo 15" o:spid="_x0000_s1028" style="position:absolute;margin-left:325.1pt;margin-top:-52.05pt;width:90pt;height:2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LFgQIAAFgFAAAOAAAAZHJzL2Uyb0RvYy54bWysVM1O3DAQvlfqO1i+l2xgKe2KLFqBqCoh&#10;QEDF2evYu1Ftjzv2brJ9mz5LX6xjJ1ko7YWql8Se//nmG5+eddawrcLQgKt4eTDhTDkJdeNWFf/y&#10;cPnuA2chClcLA05VfKcCP5u/fXPa+pk6hDWYWiGjIC7MWl/xdYx+VhRBrpUV4QC8cqTUgFZEuuKq&#10;qFG0FN2a4nAyeV+0gLVHkCoEkl70Sj7P8bVWMt5oHVRkpuJUW8xfzN9l+hbzUzFbofDrRg5liH+o&#10;worGUdJ9qAsRBdtg80co20iEADoeSLAFaN1IlXugbsrJi27u18Kr3AuBE/wepvD/wsrr7S2ypqbZ&#10;HXPmhKUZ3RFqP3+41cYAIylB1PowI8t7f4vDLdAx9dtptOlPnbAuw7rbw6q6yCQJy3J6NJkQ+pJ0&#10;Ryfl9CQHLZ68PYb4SYFl6VBxpAIymmJ7FSJlJNPRJCVzcNkYk0dn3G8CMkySIhXcl5hPcWdUsjPu&#10;TmnqNleaBEHianlukPWUIM5SmSMxcjBySIaaEr7Sd3BJ3ioz8ZX+e6ecH1zc+9vGAWaA8p6o1MBW&#10;EMPrr2UaFxWue/sRih6AhEXsll0/73GwS6h3xAGEfjmCl5cNjeFKhHgrkLaBIKENjzf00QbaisNw&#10;4mwN+P1v8mRPJCUtZy1tV8XDt41AxZn57Ii+H8vpNK1jvkyPTw7pgs81y+cat7HnQO2V9JZ4mY/J&#10;PprxqBHsIz0Ei5SVVMJJyl1xGXG8nMd+xPSUSLVYZDNaQS/ilbv3MgVPOCeaPXSPAv3AxUgsvoZx&#10;E8XsBSV72+TpYLGJoJvM14R0j+swAVrfPJfhqUnvw/N7tnp6EOe/AAAA//8DAFBLAwQUAAYACAAA&#10;ACEAUd8aj90AAAAMAQAADwAAAGRycy9kb3ducmV2LnhtbEyPy27CMBBF95X4B2uQugPbFCKUxkEt&#10;FZvuCpW6HeIhjupHFJuQ/n3Nql3OnaM7Z6rd5CwbaYhd8ArkUgAj3wTd+VbB5+mw2AKLCb1GGzwp&#10;+KEIu3r2UGGpw81/0HhMLcslPpaowKTUl5zHxpDDuAw9+by7hMFhyuPQcj3gLZc7y1dCFNxh5/MF&#10;gz3tDTXfx6tTML1+IQ/W0AW5E+/jQb7JvVXqcT69PANLNKU/GO76WR3q7HQOV68jswqKjVhlVMFC&#10;irUElpHt0z0652i9KYDXFf//RP0LAAD//wMAUEsBAi0AFAAGAAgAAAAhALaDOJL+AAAA4QEAABMA&#10;AAAAAAAAAAAAAAAAAAAAAFtDb250ZW50X1R5cGVzXS54bWxQSwECLQAUAAYACAAAACEAOP0h/9YA&#10;AACUAQAACwAAAAAAAAAAAAAAAAAvAQAAX3JlbHMvLnJlbHNQSwECLQAUAAYACAAAACEAYhwyxYEC&#10;AABYBQAADgAAAAAAAAAAAAAAAAAuAgAAZHJzL2Uyb0RvYy54bWxQSwECLQAUAAYACAAAACEAUd8a&#10;j90AAAAMAQAADwAAAAAAAAAAAAAAAADbBAAAZHJzL2Rvd25yZXYueG1sUEsFBgAAAAAEAAQA8wAA&#10;AOUFAAAAAA==&#10;" filled="f" stroked="f">
              <v:textbox>
                <w:txbxContent>
                  <w:p w14:paraId="47145758" w14:textId="1A98A1F2" w:rsidR="001840B6" w:rsidRDefault="001840B6" w:rsidP="001840B6">
                    <w:pPr>
                      <w:jc w:val="center"/>
                    </w:pPr>
                    <w:r>
                      <w:t>RNT 164052</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70905D1B" wp14:editId="61212F7E">
              <wp:simplePos x="0" y="0"/>
              <wp:positionH relativeFrom="page">
                <wp:posOffset>-9525</wp:posOffset>
              </wp:positionH>
              <wp:positionV relativeFrom="paragraph">
                <wp:posOffset>-709295</wp:posOffset>
              </wp:positionV>
              <wp:extent cx="7648575" cy="1323975"/>
              <wp:effectExtent l="0" t="0" r="66675" b="47625"/>
              <wp:wrapNone/>
              <wp:docPr id="11" name="Triángulo rectángulo 11"/>
              <wp:cNvGraphicFramePr/>
              <a:graphic xmlns:a="http://schemas.openxmlformats.org/drawingml/2006/main">
                <a:graphicData uri="http://schemas.microsoft.com/office/word/2010/wordprocessingShape">
                  <wps:wsp>
                    <wps:cNvSpPr/>
                    <wps:spPr>
                      <a:xfrm rot="10800000" flipH="1">
                        <a:off x="0" y="0"/>
                        <a:ext cx="7648575" cy="1323975"/>
                      </a:xfrm>
                      <a:prstGeom prst="rtTriangle">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40FFCEA" id="_x0000_t6" coordsize="21600,21600" o:spt="6" path="m,l,21600r21600,xe">
              <v:stroke joinstyle="miter"/>
              <v:path gradientshapeok="t" o:connecttype="custom" o:connectlocs="0,0;0,10800;0,21600;10800,21600;21600,21600;10800,10800" textboxrect="1800,12600,12600,19800"/>
            </v:shapetype>
            <v:shape id="Triángulo rectángulo 11" o:spid="_x0000_s1026" type="#_x0000_t6" style="position:absolute;margin-left:-.75pt;margin-top:-55.85pt;width:602.25pt;height:104.25pt;rotation:180;flip:x;z-index:2516592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W0SogIAAJ8FAAAOAAAAZHJzL2Uyb0RvYy54bWysVM1OGzEQvlfqO1i+l92EBELEBkUg2koI&#10;UKHibLx2YsnrccfOX9+mz9IX69i7WSJAPVTdw2rG8//585xfbBvL1gqDAVfxwVHJmXISauMWFf/+&#10;eP1pwlmIwtXCglMV36nAL2YfP5xv/FQNYQm2VsgoiQvTja/4MkY/LYogl6oR4Qi8cmTUgI2IpOKi&#10;qFFsKHtji2FZnhQbwNojSBUCnV61Rj7L+bVWMt5pHVRktuLUW8x/zP/n9C9m52K6QOGXRnZtiH/o&#10;ohHGUdE+1ZWIgq3QvEnVGIkQQMcjCU0BWhup8gw0zaB8Nc3DUniVZyFwgu9hCv8vrbxd3yMzNd3d&#10;gDMnGrqjRzS/f7nFygJDAnAvkwOhtfFhSkEP/h47LZCYRt9qbBgCQTwoJ2X6ONPW+C90kLGhadk2&#10;Q7/roVfbyCQdnp6MJuPTMWeSbIPj4fEZKVSgaPOm/B5D/KygYUmoOEbqU7iFTQiJqVjfhNgG7B3T&#10;cQBr6mtjbVYSq9SlRbYWxAchpXJx2JU58CzSkO1YWYo7q1K8dd+UJrCo32Eummn6OmE7bFiKWrV1&#10;xhmLtrc+Io+WE6bMmjrsc3cJ3ms2XwFh0vmnUJVZ3geXf2us7aGPyJXBxT64MQ7wvQQ29pVbf2r/&#10;AJokPkO9IyplAtDNBy+vDV3UjQjxXiA9KjqkRRHv6KctbCoOncTZEvDne+fJn7hOVs429EgrHn6s&#10;BCrO7FdHr+BsMBqlV52V0fh0SAoeWp4PLW7VXALdOxGdusti8o92L2qE5on2yTxVJZNwkmpXXEbc&#10;K5exXR60kaSaz7MbvWQv4o178HJP9UTBx+2TQN+xNRLRb2H/oN/QtfVN9+FgvoqgTebyC64d3rQF&#10;MnG6jZXWzKGevV726uwPAAAA//8DAFBLAwQUAAYACAAAACEAA8KZX+MAAAALAQAADwAAAGRycy9k&#10;b3ducmV2LnhtbEyPTUvDQBCG74L/YRnBS2g3qVjbmE0RUcFCD62i12l28mGzszG7beO/d3PS0zDM&#10;wzvPm60G04oT9a6xrCCZxiCIC6sbrhS8vz1PFiCcR9bYWiYFP+RglV9eZJhqe+YtnXa+EiGEXYoK&#10;au+7VEpX1GTQTW1HHG6l7Q36sPaV1D2eQ7hp5SyO59Jgw+FDjR091lQcdkej4Ovp+yXaNJv19uMz&#10;KpevJR6ieK3U9dXwcA/C0+D/YBj1gzrkwWlvj6ydaBVMkttAjjNJ7kCMxCy+CfX2CpbzBcg8k/87&#10;5L8AAAD//wMAUEsBAi0AFAAGAAgAAAAhALaDOJL+AAAA4QEAABMAAAAAAAAAAAAAAAAAAAAAAFtD&#10;b250ZW50X1R5cGVzXS54bWxQSwECLQAUAAYACAAAACEAOP0h/9YAAACUAQAACwAAAAAAAAAAAAAA&#10;AAAvAQAAX3JlbHMvLnJlbHNQSwECLQAUAAYACAAAACEAVOFtEqICAACfBQAADgAAAAAAAAAAAAAA&#10;AAAuAgAAZHJzL2Uyb0RvYy54bWxQSwECLQAUAAYACAAAACEAA8KZX+MAAAALAQAADwAAAAAAAAAA&#10;AAAAAAD8BAAAZHJzL2Rvd25yZXYueG1sUEsFBgAAAAAEAAQA8wAAAAwGAAAAAA==&#10;" fillcolor="#3bb76a [3205]" strokecolor="#004a54 [1604]" strokeweight="1pt">
              <w10:wrap anchorx="page"/>
            </v:shape>
          </w:pict>
        </mc:Fallback>
      </mc:AlternateContent>
    </w:r>
    <w:r>
      <w:rPr>
        <w:noProof/>
      </w:rPr>
      <w:drawing>
        <wp:anchor distT="0" distB="0" distL="114300" distR="114300" simplePos="0" relativeHeight="251661312" behindDoc="0" locked="0" layoutInCell="1" allowOverlap="1" wp14:anchorId="211A72A8" wp14:editId="19E7D35B">
          <wp:simplePos x="0" y="0"/>
          <wp:positionH relativeFrom="margin">
            <wp:posOffset>-338455</wp:posOffset>
          </wp:positionH>
          <wp:positionV relativeFrom="margin">
            <wp:posOffset>-786130</wp:posOffset>
          </wp:positionV>
          <wp:extent cx="1514475" cy="711200"/>
          <wp:effectExtent l="0" t="0" r="9525"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70000"/>
                    <a:extLst>
                      <a:ext uri="{28A0092B-C50C-407E-A947-70E740481C1C}">
                        <a14:useLocalDpi xmlns:a14="http://schemas.microsoft.com/office/drawing/2010/main" val="0"/>
                      </a:ext>
                    </a:extLst>
                  </a:blip>
                  <a:srcRect/>
                  <a:stretch>
                    <a:fillRect/>
                  </a:stretch>
                </pic:blipFill>
                <pic:spPr bwMode="auto">
                  <a:xfrm>
                    <a:off x="0" y="0"/>
                    <a:ext cx="1514475" cy="711200"/>
                  </a:xfrm>
                  <a:prstGeom prst="rect">
                    <a:avLst/>
                  </a:prstGeom>
                  <a:noFill/>
                </pic:spPr>
              </pic:pic>
            </a:graphicData>
          </a:graphic>
          <wp14:sizeRelH relativeFrom="margin">
            <wp14:pctWidth>0</wp14:pctWidth>
          </wp14:sizeRelH>
          <wp14:sizeRelV relativeFrom="margin">
            <wp14:pctHeight>0</wp14:pctHeight>
          </wp14:sizeRelV>
        </wp:anchor>
      </w:drawing>
    </w:r>
    <w:r w:rsidR="008B2B0C">
      <w:rPr>
        <w:noProof/>
      </w:rPr>
      <mc:AlternateContent>
        <mc:Choice Requires="wps">
          <w:drawing>
            <wp:anchor distT="0" distB="0" distL="114300" distR="114300" simplePos="0" relativeHeight="251660288" behindDoc="0" locked="0" layoutInCell="1" allowOverlap="1" wp14:anchorId="44035350" wp14:editId="4D33796B">
              <wp:simplePos x="0" y="0"/>
              <wp:positionH relativeFrom="page">
                <wp:align>left</wp:align>
              </wp:positionH>
              <wp:positionV relativeFrom="paragraph">
                <wp:posOffset>-1070611</wp:posOffset>
              </wp:positionV>
              <wp:extent cx="7562850" cy="352425"/>
              <wp:effectExtent l="0" t="0" r="19050" b="28575"/>
              <wp:wrapNone/>
              <wp:docPr id="12" name="Rectángulo 12"/>
              <wp:cNvGraphicFramePr/>
              <a:graphic xmlns:a="http://schemas.openxmlformats.org/drawingml/2006/main">
                <a:graphicData uri="http://schemas.microsoft.com/office/word/2010/wordprocessingShape">
                  <wps:wsp>
                    <wps:cNvSpPr/>
                    <wps:spPr>
                      <a:xfrm>
                        <a:off x="0" y="0"/>
                        <a:ext cx="7562850" cy="3524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B0DB7A" id="Rectángulo 12" o:spid="_x0000_s1026" style="position:absolute;margin-left:0;margin-top:-84.3pt;width:595.5pt;height:27.75pt;z-index:25166028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YlFegIAADEFAAAOAAAAZHJzL2Uyb0RvYy54bWysVMFu2zAMvQ/YPwi6r068pO2COEXQosOA&#10;oi3aDj0rshQbk0WNUuJkf7Nv6Y+Nkh2367rLMB9kSSSfyKdHzc92jWFbhb4GW/Dx0YgzZSWUtV0X&#10;/OvD5YdTznwQthQGrCr4Xnl+tnj/bt66mcqhAlMqZARi/ax1Ba9CcLMs87JSjfBH4JQlowZsRKAl&#10;rrMSRUvojcny0eg4awFLhyCV97R70Rn5IuFrrWS40dqrwEzBKbeQRkzjKo7ZYi5maxSuqmWfhviH&#10;LBpRWzp0gLoQQbAN1n9ANbVE8KDDkYQmA61rqVINVM149Kqa+0o4lWohcrwbaPL/D1Zeb2+R1SXd&#10;Xc6ZFQ3d0R2x9vTTrjcGGO0SRa3zM/K8d7fYrzxNY707jU38UyVsl2jdD7SqXWCSNk+mx/nplNiX&#10;ZPs4zSf5NIJmz9EOffisoGFxUnCkBBKbYnvlQ+d6cKG4mE13fpqFvVExBWPvlKZS6MQ8RScRqXOD&#10;bCvo+stv4267EqXqtqYj+vpcBu+UWQKLqLo2ZsDtAaI4f8ftcux9Y5hK2hsCR39LqAscvNOJYMMQ&#10;2NQW8K1gE8Z94rrzPxDT0RGZWUG5p8tF6FTvnbysid8r4cOtQJI5XQm1brihQRtoCw79jLMK8Mdb&#10;+9Gf1EdWzlpqm4L77xuBijPzxZIuP40nk9hnaTGZnuS0wJeW1UuL3TTnQFczpkfCyTSN/sEcphqh&#10;eaQOX8ZTySSspLMLLgMeFueha2d6I6RaLpMb9ZYT4creOxnBI6tRPw+7R4GuF1kgeV7DocXE7JXW&#10;Ot8YaWG5CaDrJMRnXnu+qS+TYPo3JDb+y3Xyen7pFr8AAAD//wMAUEsDBBQABgAIAAAAIQDR/eQF&#10;3wAAAAsBAAAPAAAAZHJzL2Rvd25yZXYueG1sTI/BTsMwEETvSPyDtUhcUOsYpKiEOFWpQLmEA6Ef&#10;sImXJCK2I9tNA1+Pc4Ljzoxm3+T7RY9sJucHaySIbQKMTGvVYDoJp4/XzQ6YD2gUjtaQhG/ysC+u&#10;r3LMlL2Yd5rr0LFYYnyGEvoQpoxz3/ak0W/tRCZ6n9ZpDPF0HVcOL7Fcj/w+SVKucTDxQ48THXtq&#10;v+qzlvAzN6eyPFR491YfK1f655eqW6S8vVkOT8ACLeEvDCt+RIciMjX2bJRno4Q4JEjYiHSXAlt9&#10;8Sii1qyaeBDAi5z/31D8AgAA//8DAFBLAQItABQABgAIAAAAIQC2gziS/gAAAOEBAAATAAAAAAAA&#10;AAAAAAAAAAAAAABbQ29udGVudF9UeXBlc10ueG1sUEsBAi0AFAAGAAgAAAAhADj9If/WAAAAlAEA&#10;AAsAAAAAAAAAAAAAAAAALwEAAF9yZWxzLy5yZWxzUEsBAi0AFAAGAAgAAAAhAPrtiUV6AgAAMQUA&#10;AA4AAAAAAAAAAAAAAAAALgIAAGRycy9lMm9Eb2MueG1sUEsBAi0AFAAGAAgAAAAhANH95AXfAAAA&#10;CwEAAA8AAAAAAAAAAAAAAAAA1AQAAGRycy9kb3ducmV2LnhtbFBLBQYAAAAABAAEAPMAAADgBQAA&#10;AAA=&#10;" fillcolor="#0e113c [3200]" strokecolor="#07081d [1600]"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CEE5E9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2B67"/>
    <w:rsid w:val="000F7125"/>
    <w:rsid w:val="001204A2"/>
    <w:rsid w:val="00130DB8"/>
    <w:rsid w:val="001409E1"/>
    <w:rsid w:val="00174A50"/>
    <w:rsid w:val="00183712"/>
    <w:rsid w:val="001840B6"/>
    <w:rsid w:val="001C6954"/>
    <w:rsid w:val="001D4D00"/>
    <w:rsid w:val="001D5E85"/>
    <w:rsid w:val="001F30E8"/>
    <w:rsid w:val="00212A16"/>
    <w:rsid w:val="00216A97"/>
    <w:rsid w:val="002735D4"/>
    <w:rsid w:val="00283738"/>
    <w:rsid w:val="002B4FBE"/>
    <w:rsid w:val="002C5718"/>
    <w:rsid w:val="002D34B3"/>
    <w:rsid w:val="002D70D1"/>
    <w:rsid w:val="00306B9F"/>
    <w:rsid w:val="00361D25"/>
    <w:rsid w:val="003C1694"/>
    <w:rsid w:val="003F3C7F"/>
    <w:rsid w:val="00425B6F"/>
    <w:rsid w:val="00457B90"/>
    <w:rsid w:val="004A63E5"/>
    <w:rsid w:val="004C1DC1"/>
    <w:rsid w:val="004C2CA6"/>
    <w:rsid w:val="004D600F"/>
    <w:rsid w:val="00500A97"/>
    <w:rsid w:val="0052534F"/>
    <w:rsid w:val="00552BE7"/>
    <w:rsid w:val="00572912"/>
    <w:rsid w:val="00574877"/>
    <w:rsid w:val="00580933"/>
    <w:rsid w:val="005A3F0F"/>
    <w:rsid w:val="005C2A45"/>
    <w:rsid w:val="006A319B"/>
    <w:rsid w:val="006A608A"/>
    <w:rsid w:val="00711C3B"/>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B2B0C"/>
    <w:rsid w:val="008D367B"/>
    <w:rsid w:val="008F496A"/>
    <w:rsid w:val="00925D7F"/>
    <w:rsid w:val="00935CA2"/>
    <w:rsid w:val="00946835"/>
    <w:rsid w:val="00952BDE"/>
    <w:rsid w:val="009566B0"/>
    <w:rsid w:val="00976880"/>
    <w:rsid w:val="00991525"/>
    <w:rsid w:val="0099231C"/>
    <w:rsid w:val="00997488"/>
    <w:rsid w:val="009A0F9A"/>
    <w:rsid w:val="009B4CBE"/>
    <w:rsid w:val="009C491D"/>
    <w:rsid w:val="00A11478"/>
    <w:rsid w:val="00A16BC3"/>
    <w:rsid w:val="00A229F8"/>
    <w:rsid w:val="00A2663D"/>
    <w:rsid w:val="00A43131"/>
    <w:rsid w:val="00A60863"/>
    <w:rsid w:val="00A7630D"/>
    <w:rsid w:val="00A8520D"/>
    <w:rsid w:val="00A9109F"/>
    <w:rsid w:val="00AB1EC1"/>
    <w:rsid w:val="00AF3600"/>
    <w:rsid w:val="00AF49CA"/>
    <w:rsid w:val="00B06718"/>
    <w:rsid w:val="00B469A9"/>
    <w:rsid w:val="00B741D2"/>
    <w:rsid w:val="00BA55E9"/>
    <w:rsid w:val="00BA7D47"/>
    <w:rsid w:val="00BB450E"/>
    <w:rsid w:val="00BB73EE"/>
    <w:rsid w:val="00BD6AFD"/>
    <w:rsid w:val="00BE0F89"/>
    <w:rsid w:val="00C33BCC"/>
    <w:rsid w:val="00C75996"/>
    <w:rsid w:val="00C82E88"/>
    <w:rsid w:val="00C8739C"/>
    <w:rsid w:val="00CA6727"/>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38A6"/>
    <w:rsid w:val="00E73233"/>
    <w:rsid w:val="00E764DA"/>
    <w:rsid w:val="00E77DC5"/>
    <w:rsid w:val="00EA6266"/>
    <w:rsid w:val="00EC0AE8"/>
    <w:rsid w:val="00ED34D6"/>
    <w:rsid w:val="00EF0FD2"/>
    <w:rsid w:val="00EF6966"/>
    <w:rsid w:val="00F11820"/>
    <w:rsid w:val="00FA0BFA"/>
    <w:rsid w:val="00FA6930"/>
    <w:rsid w:val="00FD37B8"/>
    <w:rsid w:val="00FD518E"/>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CBE"/>
    <w:pPr>
      <w:spacing w:line="256" w:lineRule="auto"/>
    </w:pPr>
  </w:style>
  <w:style w:type="paragraph" w:styleId="Ttulo1">
    <w:name w:val="heading 1"/>
    <w:basedOn w:val="Normal"/>
    <w:next w:val="Normal"/>
    <w:link w:val="Ttulo1Car"/>
    <w:uiPriority w:val="9"/>
    <w:qFormat/>
    <w:rsid w:val="00034524"/>
    <w:pPr>
      <w:keepNext/>
      <w:keepLines/>
      <w:spacing w:before="240" w:after="240" w:line="259" w:lineRule="auto"/>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line="259" w:lineRule="auto"/>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line="259" w:lineRule="auto"/>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spacing w:line="259" w:lineRule="auto"/>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spacing w:line="259" w:lineRule="auto"/>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18598">
      <w:bodyDiv w:val="1"/>
      <w:marLeft w:val="0"/>
      <w:marRight w:val="0"/>
      <w:marTop w:val="0"/>
      <w:marBottom w:val="0"/>
      <w:divBdr>
        <w:top w:val="none" w:sz="0" w:space="0" w:color="auto"/>
        <w:left w:val="none" w:sz="0" w:space="0" w:color="auto"/>
        <w:bottom w:val="none" w:sz="0" w:space="0" w:color="auto"/>
        <w:right w:val="none" w:sz="0" w:space="0" w:color="auto"/>
      </w:divBdr>
    </w:div>
    <w:div w:id="187332767">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4E9AE022ACC542E98BFD571C1425F2C9"/>
        <w:category>
          <w:name w:val="General"/>
          <w:gallery w:val="placeholder"/>
        </w:category>
        <w:types>
          <w:type w:val="bbPlcHdr"/>
        </w:types>
        <w:behaviors>
          <w:behavior w:val="content"/>
        </w:behaviors>
        <w:guid w:val="{C94FAB00-CEB2-4A52-BECB-02B56AF34A84}"/>
      </w:docPartPr>
      <w:docPartBody>
        <w:p w:rsidR="00000000" w:rsidRDefault="00924653" w:rsidP="00924653">
          <w:pPr>
            <w:pStyle w:val="4E9AE022ACC542E98BFD571C1425F2C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E1AE3FED51EF4593B067F842960FB285"/>
        <w:category>
          <w:name w:val="General"/>
          <w:gallery w:val="placeholder"/>
        </w:category>
        <w:types>
          <w:type w:val="bbPlcHdr"/>
        </w:types>
        <w:behaviors>
          <w:behavior w:val="content"/>
        </w:behaviors>
        <w:guid w:val="{E109BF03-33DE-41CA-8C31-CC77BDD67B28}"/>
      </w:docPartPr>
      <w:docPartBody>
        <w:p w:rsidR="00000000" w:rsidRDefault="00924653" w:rsidP="00924653">
          <w:pPr>
            <w:pStyle w:val="E1AE3FED51EF4593B067F842960FB285"/>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B7148"/>
    <w:rsid w:val="00216A8D"/>
    <w:rsid w:val="0024033B"/>
    <w:rsid w:val="002C1B82"/>
    <w:rsid w:val="002F6954"/>
    <w:rsid w:val="00750BA5"/>
    <w:rsid w:val="00924653"/>
    <w:rsid w:val="00A96B99"/>
    <w:rsid w:val="00B90F4C"/>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EDD7BC4CDA2F4B1D8A6DFB3226F51CFB">
    <w:name w:val="EDD7BC4CDA2F4B1D8A6DFB3226F51CFB"/>
    <w:rsid w:val="00924653"/>
  </w:style>
  <w:style w:type="paragraph" w:customStyle="1" w:styleId="4E9AE022ACC542E98BFD571C1425F2C9">
    <w:name w:val="4E9AE022ACC542E98BFD571C1425F2C9"/>
    <w:rsid w:val="00924653"/>
  </w:style>
  <w:style w:type="paragraph" w:customStyle="1" w:styleId="E1AE3FED51EF4593B067F842960FB285">
    <w:name w:val="E1AE3FED51EF4593B067F842960FB285"/>
    <w:rsid w:val="009246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341</Words>
  <Characters>1881</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2023-09-30T22:04:00Z</dcterms:created>
  <dcterms:modified xsi:type="dcterms:W3CDTF">2023-10-20T16:38:00Z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