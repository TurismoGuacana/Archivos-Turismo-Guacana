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4936E" w14:textId="77777777" w:rsidR="001F2377" w:rsidRDefault="001F2377" w:rsidP="001F2377">
      <w:pPr>
        <w:rPr>
          <w:lang w:val="es-CO"/>
        </w:rPr>
      </w:pPr>
      <w:bookmarkStart w:id="0" w:name="_Hlk207797056"/>
    </w:p>
    <w:p w14:paraId="7A94E21F" w14:textId="70251014" w:rsidR="0015767E" w:rsidRPr="0015767E" w:rsidRDefault="001F2377" w:rsidP="0015767E">
      <w:pPr>
        <w:jc w:val="center"/>
        <w:rPr>
          <w:b/>
          <w:bCs/>
          <w:lang w:val="es-CO"/>
        </w:rPr>
      </w:pPr>
      <w:r w:rsidRPr="001F2377">
        <w:rPr>
          <w:b/>
          <w:bCs/>
          <w:lang w:val="es-CO"/>
        </w:rPr>
        <w:t>COTIZACIÓN – PAQUETE EJECUTIVO GRUPAL</w:t>
      </w:r>
      <w:r w:rsidR="0015767E">
        <w:rPr>
          <w:b/>
          <w:bCs/>
          <w:lang w:val="es-CO"/>
        </w:rPr>
        <w:br/>
      </w:r>
      <w:r w:rsidR="0015767E" w:rsidRPr="0015767E">
        <w:rPr>
          <w:b/>
          <w:bCs/>
        </w:rPr>
        <w:t>DESIERTO DE LA TATACOA &amp; PLAYA JUNCAL</w:t>
      </w:r>
    </w:p>
    <w:p w14:paraId="51E50B80" w14:textId="5AF70278" w:rsidR="00CB64B1" w:rsidRDefault="00CB64B1" w:rsidP="001F2377">
      <w:r>
        <w:rPr>
          <w:rStyle w:val="Textoennegrita"/>
        </w:rPr>
        <w:t>Dirigido a:</w:t>
      </w:r>
      <w:r>
        <w:t xml:space="preserve"> Acudientes del grado 10°</w:t>
      </w:r>
      <w:r>
        <w:br/>
      </w:r>
      <w:r>
        <w:rPr>
          <w:rStyle w:val="Textoennegrita"/>
        </w:rPr>
        <w:t>Institución:</w:t>
      </w:r>
      <w:r>
        <w:t xml:space="preserve"> Colegio Julio César Sánchez</w:t>
      </w:r>
    </w:p>
    <w:p w14:paraId="396949F9" w14:textId="37872742" w:rsidR="001F2377" w:rsidRPr="001F2377" w:rsidRDefault="00CB64B1" w:rsidP="001F2377">
      <w:pPr>
        <w:rPr>
          <w:lang w:val="es-CO"/>
        </w:rPr>
      </w:pPr>
      <w:r>
        <w:rPr>
          <w:b/>
          <w:bCs/>
          <w:lang w:val="es-CO"/>
        </w:rPr>
        <w:t xml:space="preserve">Presentado por: </w:t>
      </w:r>
      <w:r w:rsidR="001F2377" w:rsidRPr="001F2377">
        <w:rPr>
          <w:b/>
          <w:bCs/>
          <w:lang w:val="es-CO"/>
        </w:rPr>
        <w:t>Turismo Guacana</w:t>
      </w:r>
      <w:r w:rsidR="001F2377" w:rsidRPr="001F2377">
        <w:rPr>
          <w:lang w:val="es-CO"/>
        </w:rPr>
        <w:t xml:space="preserve"> </w:t>
      </w:r>
    </w:p>
    <w:p w14:paraId="1747A7BB" w14:textId="4ACAB6A4" w:rsidR="001F2377" w:rsidRPr="001F2377" w:rsidRDefault="001F2377" w:rsidP="001F2377">
      <w:pPr>
        <w:rPr>
          <w:b/>
          <w:bCs/>
          <w:lang w:val="es-CO"/>
        </w:rPr>
      </w:pPr>
      <w:r w:rsidRPr="001F2377">
        <w:rPr>
          <w:rFonts w:ascii="Segoe UI Emoji" w:hAnsi="Segoe UI Emoji" w:cs="Segoe UI Emoji"/>
          <w:b/>
          <w:bCs/>
          <w:lang w:val="es-CO"/>
        </w:rPr>
        <w:t>👥</w:t>
      </w:r>
      <w:r w:rsidRPr="001F2377">
        <w:rPr>
          <w:b/>
          <w:bCs/>
          <w:lang w:val="es-CO"/>
        </w:rPr>
        <w:t xml:space="preserve"> Aplica para grupos mayores a </w:t>
      </w:r>
      <w:r w:rsidR="00D57FEC">
        <w:rPr>
          <w:b/>
          <w:bCs/>
          <w:lang w:val="es-CO"/>
        </w:rPr>
        <w:t>3</w:t>
      </w:r>
      <w:r w:rsidRPr="001F2377">
        <w:rPr>
          <w:b/>
          <w:bCs/>
          <w:lang w:val="es-CO"/>
        </w:rPr>
        <w:t>0 persona</w:t>
      </w:r>
      <w:r w:rsidR="007A3B6D">
        <w:rPr>
          <w:b/>
          <w:bCs/>
          <w:lang w:val="es-CO"/>
        </w:rPr>
        <w:t>s</w:t>
      </w:r>
    </w:p>
    <w:p w14:paraId="3B3D1188" w14:textId="7085F956" w:rsidR="00CB64B1" w:rsidRPr="00CB64B1" w:rsidRDefault="001F2377" w:rsidP="00CB64B1">
      <w:pPr>
        <w:rPr>
          <w:lang w:val="es-CO"/>
        </w:rPr>
      </w:pPr>
      <w:r w:rsidRPr="001F2377">
        <w:rPr>
          <w:b/>
          <w:bCs/>
          <w:lang w:val="es-CO"/>
        </w:rPr>
        <w:t>Valor por persona:</w:t>
      </w:r>
      <w:r w:rsidRPr="001F2377">
        <w:rPr>
          <w:lang w:val="es-CO"/>
        </w:rPr>
        <w:t xml:space="preserve"> </w:t>
      </w:r>
      <w:r w:rsidRPr="001F2377">
        <w:rPr>
          <w:rFonts w:ascii="Segoe UI Emoji" w:hAnsi="Segoe UI Emoji" w:cs="Segoe UI Emoji"/>
          <w:lang w:val="es-CO"/>
        </w:rPr>
        <w:t>💰</w:t>
      </w:r>
      <w:r w:rsidRPr="001F2377">
        <w:rPr>
          <w:lang w:val="es-CO"/>
        </w:rPr>
        <w:t xml:space="preserve"> </w:t>
      </w:r>
      <w:r w:rsidRPr="001F2377">
        <w:rPr>
          <w:b/>
          <w:bCs/>
          <w:lang w:val="es-CO"/>
        </w:rPr>
        <w:t>$</w:t>
      </w:r>
      <w:r w:rsidR="00403F0B">
        <w:rPr>
          <w:b/>
          <w:bCs/>
          <w:lang w:val="es-CO"/>
        </w:rPr>
        <w:t>170</w:t>
      </w:r>
      <w:r w:rsidRPr="001F2377">
        <w:rPr>
          <w:b/>
          <w:bCs/>
          <w:lang w:val="es-CO"/>
        </w:rPr>
        <w:t>.000</w:t>
      </w:r>
      <w:r w:rsidR="00CB64B1">
        <w:rPr>
          <w:b/>
          <w:bCs/>
          <w:lang w:val="es-CO"/>
        </w:rPr>
        <w:br/>
      </w:r>
      <w:r w:rsidR="00CB64B1">
        <w:rPr>
          <w:rStyle w:val="nfasis"/>
        </w:rPr>
        <w:t>(Válido para temporada baja)</w:t>
      </w:r>
      <w:r w:rsidR="00C524DC">
        <w:rPr>
          <w:rStyle w:val="nfasis"/>
        </w:rPr>
        <w:br/>
        <w:t>tarifa sujeta a cambios</w:t>
      </w:r>
    </w:p>
    <w:p w14:paraId="7736EFD0" w14:textId="25315409" w:rsidR="0015767E" w:rsidRDefault="0015767E" w:rsidP="0015767E">
      <w:pPr>
        <w:pStyle w:val="NormalWeb"/>
      </w:pPr>
      <w:r>
        <w:rPr>
          <w:rStyle w:val="Textoennegrita"/>
        </w:rPr>
        <w:t>Operador:</w:t>
      </w:r>
      <w:r>
        <w:t xml:space="preserve"> </w:t>
      </w:r>
      <w:r>
        <w:rPr>
          <w:rStyle w:val="Textoennegrita"/>
        </w:rPr>
        <w:t>TURISMO GUACANA</w:t>
      </w:r>
      <w:r>
        <w:br/>
      </w:r>
      <w:r>
        <w:rPr>
          <w:rStyle w:val="Textoennegrita"/>
        </w:rPr>
        <w:t>RNT N.º 164052</w:t>
      </w:r>
    </w:p>
    <w:p w14:paraId="119AF70D" w14:textId="77777777" w:rsidR="0015767E" w:rsidRDefault="0015767E" w:rsidP="0015767E">
      <w:pPr>
        <w:pStyle w:val="Ttulo3"/>
      </w:pPr>
      <w:r>
        <w:rPr>
          <w:rFonts w:ascii="Segoe UI Emoji" w:hAnsi="Segoe UI Emoji" w:cs="Segoe UI Emoji"/>
        </w:rPr>
        <w:t>📍</w:t>
      </w:r>
      <w:r>
        <w:t xml:space="preserve"> </w:t>
      </w:r>
      <w:r>
        <w:rPr>
          <w:rStyle w:val="Textoennegrita"/>
          <w:b w:val="0"/>
          <w:bCs w:val="0"/>
        </w:rPr>
        <w:t>Itinerario</w:t>
      </w:r>
    </w:p>
    <w:p w14:paraId="01046433" w14:textId="77777777" w:rsidR="0015767E" w:rsidRDefault="0015767E" w:rsidP="0015767E">
      <w:pPr>
        <w:pStyle w:val="NormalWeb"/>
        <w:numPr>
          <w:ilvl w:val="0"/>
          <w:numId w:val="28"/>
        </w:numPr>
      </w:pPr>
      <w:r>
        <w:t xml:space="preserve">Llegada al municipio de </w:t>
      </w:r>
      <w:proofErr w:type="spellStart"/>
      <w:r>
        <w:rPr>
          <w:rStyle w:val="Textoennegrita"/>
        </w:rPr>
        <w:t>Villavieja</w:t>
      </w:r>
      <w:proofErr w:type="spellEnd"/>
      <w:r>
        <w:t xml:space="preserve">, visita al </w:t>
      </w:r>
      <w:r>
        <w:rPr>
          <w:rStyle w:val="Textoennegrita"/>
        </w:rPr>
        <w:t>Parque Principal Santander</w:t>
      </w:r>
      <w:r>
        <w:t>.</w:t>
      </w:r>
    </w:p>
    <w:p w14:paraId="2084AE07" w14:textId="77777777" w:rsidR="0015767E" w:rsidRDefault="0015767E" w:rsidP="0015767E">
      <w:pPr>
        <w:pStyle w:val="NormalWeb"/>
        <w:numPr>
          <w:ilvl w:val="0"/>
          <w:numId w:val="28"/>
        </w:numPr>
      </w:pPr>
      <w:r>
        <w:t xml:space="preserve">Visita al </w:t>
      </w:r>
      <w:r>
        <w:rPr>
          <w:rStyle w:val="Textoennegrita"/>
        </w:rPr>
        <w:t>Museo Paleontológico</w:t>
      </w:r>
      <w:r>
        <w:t>.</w:t>
      </w:r>
    </w:p>
    <w:p w14:paraId="1D15108C" w14:textId="77777777" w:rsidR="0015767E" w:rsidRDefault="0015767E" w:rsidP="0015767E">
      <w:pPr>
        <w:pStyle w:val="NormalWeb"/>
        <w:numPr>
          <w:ilvl w:val="0"/>
          <w:numId w:val="28"/>
        </w:numPr>
      </w:pPr>
      <w:r>
        <w:t xml:space="preserve">Desplazamiento e ingreso al sector desértico de la </w:t>
      </w:r>
      <w:r>
        <w:rPr>
          <w:rStyle w:val="Textoennegrita"/>
        </w:rPr>
        <w:t>Tatacoa</w:t>
      </w:r>
      <w:r>
        <w:t xml:space="preserve">, con acompañamiento de </w:t>
      </w:r>
      <w:r>
        <w:rPr>
          <w:rStyle w:val="Textoennegrita"/>
        </w:rPr>
        <w:t>guía especializado</w:t>
      </w:r>
      <w:r>
        <w:t>.</w:t>
      </w:r>
    </w:p>
    <w:p w14:paraId="4C288D35" w14:textId="77777777" w:rsidR="0015767E" w:rsidRDefault="0015767E" w:rsidP="0015767E">
      <w:pPr>
        <w:pStyle w:val="NormalWeb"/>
        <w:numPr>
          <w:ilvl w:val="0"/>
          <w:numId w:val="28"/>
        </w:numPr>
      </w:pPr>
      <w:r>
        <w:rPr>
          <w:rStyle w:val="Textoennegrita"/>
        </w:rPr>
        <w:t>Desayuno típico</w:t>
      </w:r>
      <w:r>
        <w:t>.</w:t>
      </w:r>
    </w:p>
    <w:p w14:paraId="4ABE113E" w14:textId="77777777" w:rsidR="0015767E" w:rsidRDefault="0015767E" w:rsidP="0015767E">
      <w:pPr>
        <w:pStyle w:val="NormalWeb"/>
        <w:numPr>
          <w:ilvl w:val="0"/>
          <w:numId w:val="28"/>
        </w:numPr>
      </w:pPr>
      <w:r>
        <w:t>Recorrido por el desierto:</w:t>
      </w:r>
    </w:p>
    <w:p w14:paraId="78A857BA" w14:textId="77777777" w:rsidR="0015767E" w:rsidRDefault="0015767E" w:rsidP="0015767E">
      <w:pPr>
        <w:pStyle w:val="NormalWeb"/>
        <w:numPr>
          <w:ilvl w:val="1"/>
          <w:numId w:val="28"/>
        </w:numPr>
      </w:pPr>
      <w:r>
        <w:t>Sendero Cusco (Desierto Rojo),</w:t>
      </w:r>
    </w:p>
    <w:p w14:paraId="6D3A8376" w14:textId="77777777" w:rsidR="0015767E" w:rsidRDefault="0015767E" w:rsidP="0015767E">
      <w:pPr>
        <w:pStyle w:val="NormalWeb"/>
        <w:numPr>
          <w:ilvl w:val="1"/>
          <w:numId w:val="28"/>
        </w:numPr>
      </w:pPr>
      <w:r>
        <w:t>Zona de Los Hoyos,</w:t>
      </w:r>
    </w:p>
    <w:p w14:paraId="78D240AC" w14:textId="77777777" w:rsidR="0015767E" w:rsidRDefault="0015767E" w:rsidP="0015767E">
      <w:pPr>
        <w:pStyle w:val="NormalWeb"/>
        <w:numPr>
          <w:ilvl w:val="1"/>
          <w:numId w:val="28"/>
        </w:numPr>
      </w:pPr>
      <w:r>
        <w:t>Sendero Gris.</w:t>
      </w:r>
    </w:p>
    <w:p w14:paraId="3507FB99" w14:textId="77777777" w:rsidR="0015767E" w:rsidRDefault="0015767E" w:rsidP="0015767E">
      <w:pPr>
        <w:pStyle w:val="NormalWeb"/>
        <w:numPr>
          <w:ilvl w:val="0"/>
          <w:numId w:val="28"/>
        </w:numPr>
      </w:pPr>
      <w:r>
        <w:t xml:space="preserve">Ingreso a </w:t>
      </w:r>
      <w:r>
        <w:rPr>
          <w:rStyle w:val="Textoennegrita"/>
        </w:rPr>
        <w:t xml:space="preserve">zona de </w:t>
      </w:r>
      <w:proofErr w:type="spellStart"/>
      <w:r>
        <w:rPr>
          <w:rStyle w:val="Textoennegrita"/>
        </w:rPr>
        <w:t>selfies</w:t>
      </w:r>
      <w:proofErr w:type="spellEnd"/>
      <w:r>
        <w:t>.</w:t>
      </w:r>
    </w:p>
    <w:p w14:paraId="0E4BF2D4" w14:textId="77777777" w:rsidR="0015767E" w:rsidRDefault="0015767E" w:rsidP="0015767E">
      <w:pPr>
        <w:pStyle w:val="NormalWeb"/>
        <w:numPr>
          <w:ilvl w:val="0"/>
          <w:numId w:val="28"/>
        </w:numPr>
      </w:pPr>
      <w:r>
        <w:t xml:space="preserve">Visita a piscina natural de agua mineral </w:t>
      </w:r>
      <w:r>
        <w:rPr>
          <w:rStyle w:val="Textoennegrita"/>
        </w:rPr>
        <w:t>El Oasis</w:t>
      </w:r>
      <w:r>
        <w:t>.</w:t>
      </w:r>
    </w:p>
    <w:p w14:paraId="12AF651E" w14:textId="77777777" w:rsidR="0015767E" w:rsidRDefault="0015767E" w:rsidP="0015767E">
      <w:pPr>
        <w:pStyle w:val="NormalWeb"/>
        <w:numPr>
          <w:ilvl w:val="0"/>
          <w:numId w:val="28"/>
        </w:numPr>
      </w:pPr>
      <w:r>
        <w:t xml:space="preserve">Salida con destino al </w:t>
      </w:r>
      <w:r>
        <w:rPr>
          <w:rStyle w:val="Textoennegrita"/>
        </w:rPr>
        <w:t>Parque Acuático Playa Juncal</w:t>
      </w:r>
      <w:r>
        <w:t>.</w:t>
      </w:r>
    </w:p>
    <w:p w14:paraId="6DC6E8EB" w14:textId="77777777" w:rsidR="0015767E" w:rsidRDefault="0015767E" w:rsidP="0015767E">
      <w:pPr>
        <w:pStyle w:val="NormalWeb"/>
        <w:numPr>
          <w:ilvl w:val="0"/>
          <w:numId w:val="28"/>
        </w:numPr>
      </w:pPr>
      <w:r>
        <w:rPr>
          <w:rStyle w:val="Textoennegrita"/>
        </w:rPr>
        <w:t>Almuerzo</w:t>
      </w:r>
      <w:r>
        <w:t>.</w:t>
      </w:r>
    </w:p>
    <w:p w14:paraId="02E261FB" w14:textId="77777777" w:rsidR="0015767E" w:rsidRDefault="0015767E" w:rsidP="0015767E">
      <w:pPr>
        <w:pStyle w:val="NormalWeb"/>
        <w:numPr>
          <w:ilvl w:val="0"/>
          <w:numId w:val="28"/>
        </w:numPr>
      </w:pPr>
      <w:r>
        <w:t>Tarde libre para disfrutar del parque, que incluye:</w:t>
      </w:r>
    </w:p>
    <w:p w14:paraId="41D58F28" w14:textId="77777777" w:rsidR="0015767E" w:rsidRDefault="0015767E" w:rsidP="0015767E">
      <w:pPr>
        <w:pStyle w:val="NormalWeb"/>
        <w:numPr>
          <w:ilvl w:val="1"/>
          <w:numId w:val="28"/>
        </w:numPr>
      </w:pPr>
      <w:r>
        <w:t>Piscina con olas,</w:t>
      </w:r>
    </w:p>
    <w:p w14:paraId="38E1DB7C" w14:textId="77777777" w:rsidR="0015767E" w:rsidRDefault="0015767E" w:rsidP="0015767E">
      <w:pPr>
        <w:pStyle w:val="NormalWeb"/>
        <w:numPr>
          <w:ilvl w:val="1"/>
          <w:numId w:val="28"/>
        </w:numPr>
      </w:pPr>
      <w:r>
        <w:t>Tobogán Kamikaze,</w:t>
      </w:r>
    </w:p>
    <w:p w14:paraId="4BADE862" w14:textId="77777777" w:rsidR="0015767E" w:rsidRDefault="0015767E" w:rsidP="0015767E">
      <w:pPr>
        <w:pStyle w:val="NormalWeb"/>
        <w:numPr>
          <w:ilvl w:val="1"/>
          <w:numId w:val="28"/>
        </w:numPr>
      </w:pPr>
      <w:r>
        <w:t>Río lento,</w:t>
      </w:r>
    </w:p>
    <w:p w14:paraId="69B8C440" w14:textId="77777777" w:rsidR="0015767E" w:rsidRDefault="0015767E" w:rsidP="0015767E">
      <w:pPr>
        <w:pStyle w:val="NormalWeb"/>
        <w:numPr>
          <w:ilvl w:val="1"/>
          <w:numId w:val="28"/>
        </w:numPr>
      </w:pPr>
      <w:r>
        <w:t>Chorros de agua,</w:t>
      </w:r>
    </w:p>
    <w:p w14:paraId="704DC47B" w14:textId="77777777" w:rsidR="0015767E" w:rsidRDefault="0015767E" w:rsidP="0015767E">
      <w:pPr>
        <w:pStyle w:val="NormalWeb"/>
        <w:numPr>
          <w:ilvl w:val="1"/>
          <w:numId w:val="28"/>
        </w:numPr>
      </w:pPr>
      <w:r>
        <w:t>Parque acuático infantil.</w:t>
      </w:r>
    </w:p>
    <w:p w14:paraId="72779ED6" w14:textId="77777777" w:rsidR="0015767E" w:rsidRDefault="0015767E" w:rsidP="0015767E">
      <w:pPr>
        <w:pStyle w:val="NormalWeb"/>
        <w:numPr>
          <w:ilvl w:val="0"/>
          <w:numId w:val="28"/>
        </w:numPr>
      </w:pPr>
      <w:r>
        <w:t xml:space="preserve">Parada para </w:t>
      </w:r>
      <w:r>
        <w:rPr>
          <w:rStyle w:val="Textoennegrita"/>
        </w:rPr>
        <w:t>cena</w:t>
      </w:r>
      <w:r>
        <w:t xml:space="preserve"> (</w:t>
      </w:r>
      <w:r>
        <w:rPr>
          <w:rStyle w:val="Textoennegrita"/>
        </w:rPr>
        <w:t>no incluida</w:t>
      </w:r>
      <w:r>
        <w:t>).</w:t>
      </w:r>
    </w:p>
    <w:p w14:paraId="3C8A91F4" w14:textId="318B8452" w:rsidR="0015767E" w:rsidRDefault="0015767E" w:rsidP="0015767E">
      <w:pPr>
        <w:pStyle w:val="NormalWeb"/>
        <w:numPr>
          <w:ilvl w:val="0"/>
          <w:numId w:val="28"/>
        </w:numPr>
      </w:pPr>
      <w:r>
        <w:t>Feliz regreso a casa.</w:t>
      </w:r>
    </w:p>
    <w:p w14:paraId="506019BA" w14:textId="77777777" w:rsidR="00403F0B" w:rsidRDefault="00403F0B" w:rsidP="00403F0B">
      <w:pPr>
        <w:pStyle w:val="NormalWeb"/>
        <w:ind w:left="720"/>
      </w:pPr>
    </w:p>
    <w:p w14:paraId="388B8C39" w14:textId="77777777" w:rsidR="00403F0B" w:rsidRDefault="00403F0B" w:rsidP="0015767E">
      <w:pPr>
        <w:pStyle w:val="Ttulo3"/>
        <w:rPr>
          <w:rFonts w:ascii="Segoe UI Emoji" w:hAnsi="Segoe UI Emoji" w:cs="Segoe UI Emoji"/>
        </w:rPr>
      </w:pPr>
    </w:p>
    <w:p w14:paraId="2B0E20EC" w14:textId="11C7C98B" w:rsidR="0015767E" w:rsidRDefault="0015767E" w:rsidP="0015767E">
      <w:pPr>
        <w:pStyle w:val="Ttulo3"/>
      </w:pPr>
      <w:r>
        <w:rPr>
          <w:rFonts w:ascii="Segoe UI Emoji" w:hAnsi="Segoe UI Emoji" w:cs="Segoe UI Emoji"/>
        </w:rPr>
        <w:t>✅</w:t>
      </w:r>
      <w:r>
        <w:t xml:space="preserve"> </w:t>
      </w:r>
      <w:r>
        <w:rPr>
          <w:rStyle w:val="Textoennegrita"/>
          <w:b w:val="0"/>
          <w:bCs w:val="0"/>
        </w:rPr>
        <w:t>Incluye</w:t>
      </w:r>
    </w:p>
    <w:p w14:paraId="5811CB0F" w14:textId="77777777" w:rsidR="0015767E" w:rsidRDefault="0015767E" w:rsidP="0015767E">
      <w:pPr>
        <w:pStyle w:val="NormalWeb"/>
        <w:numPr>
          <w:ilvl w:val="0"/>
          <w:numId w:val="29"/>
        </w:numPr>
      </w:pPr>
      <w:r>
        <w:t>Transporte en servicio turístico</w:t>
      </w:r>
    </w:p>
    <w:p w14:paraId="3DA7E9AC" w14:textId="77777777" w:rsidR="0015767E" w:rsidRDefault="0015767E" w:rsidP="0015767E">
      <w:pPr>
        <w:pStyle w:val="NormalWeb"/>
        <w:numPr>
          <w:ilvl w:val="0"/>
          <w:numId w:val="29"/>
        </w:numPr>
      </w:pPr>
      <w:r>
        <w:t>Seguro de viaje</w:t>
      </w:r>
    </w:p>
    <w:p w14:paraId="6DBC428C" w14:textId="77777777" w:rsidR="0015767E" w:rsidRDefault="0015767E" w:rsidP="0015767E">
      <w:pPr>
        <w:pStyle w:val="NormalWeb"/>
        <w:numPr>
          <w:ilvl w:val="0"/>
          <w:numId w:val="29"/>
        </w:numPr>
      </w:pPr>
      <w:r>
        <w:t>Desayuno</w:t>
      </w:r>
    </w:p>
    <w:p w14:paraId="6A51F79B" w14:textId="77777777" w:rsidR="0015767E" w:rsidRDefault="0015767E" w:rsidP="0015767E">
      <w:pPr>
        <w:pStyle w:val="NormalWeb"/>
        <w:numPr>
          <w:ilvl w:val="0"/>
          <w:numId w:val="29"/>
        </w:numPr>
      </w:pPr>
      <w:r>
        <w:t>Guía turístico especializado en desierto</w:t>
      </w:r>
    </w:p>
    <w:p w14:paraId="6594F429" w14:textId="77777777" w:rsidR="0015767E" w:rsidRDefault="0015767E" w:rsidP="0015767E">
      <w:pPr>
        <w:pStyle w:val="NormalWeb"/>
        <w:numPr>
          <w:ilvl w:val="0"/>
          <w:numId w:val="29"/>
        </w:numPr>
      </w:pPr>
      <w:r>
        <w:t xml:space="preserve">Ingreso a zona de </w:t>
      </w:r>
      <w:proofErr w:type="spellStart"/>
      <w:r>
        <w:t>selfies</w:t>
      </w:r>
      <w:proofErr w:type="spellEnd"/>
    </w:p>
    <w:p w14:paraId="1E67B698" w14:textId="77777777" w:rsidR="0015767E" w:rsidRDefault="0015767E" w:rsidP="0015767E">
      <w:pPr>
        <w:pStyle w:val="NormalWeb"/>
        <w:numPr>
          <w:ilvl w:val="0"/>
          <w:numId w:val="29"/>
        </w:numPr>
      </w:pPr>
      <w:r>
        <w:t>Ingreso al Parque Acuático Playa Juncal</w:t>
      </w:r>
    </w:p>
    <w:p w14:paraId="0BD495B3" w14:textId="77777777" w:rsidR="0015767E" w:rsidRDefault="0015767E" w:rsidP="0015767E">
      <w:pPr>
        <w:pStyle w:val="NormalWeb"/>
        <w:numPr>
          <w:ilvl w:val="0"/>
          <w:numId w:val="29"/>
        </w:numPr>
      </w:pPr>
      <w:r>
        <w:t>Almuerzo</w:t>
      </w:r>
    </w:p>
    <w:p w14:paraId="40494F01" w14:textId="24EBD18F" w:rsidR="0015767E" w:rsidRDefault="0015767E" w:rsidP="0015767E">
      <w:pPr>
        <w:pStyle w:val="NormalWeb"/>
        <w:numPr>
          <w:ilvl w:val="0"/>
          <w:numId w:val="29"/>
        </w:numPr>
      </w:pPr>
      <w:r>
        <w:t>Acompañante de turismo por parte de la empresa</w:t>
      </w:r>
    </w:p>
    <w:p w14:paraId="5768BF0A" w14:textId="77777777" w:rsidR="0015767E" w:rsidRDefault="0015767E" w:rsidP="0015767E">
      <w:pPr>
        <w:pStyle w:val="Ttulo3"/>
      </w:pPr>
      <w:r>
        <w:rPr>
          <w:rFonts w:ascii="Segoe UI Emoji" w:hAnsi="Segoe UI Emoji" w:cs="Segoe UI Emoji"/>
        </w:rPr>
        <w:t>❌</w:t>
      </w:r>
      <w:r>
        <w:t xml:space="preserve"> </w:t>
      </w:r>
      <w:r>
        <w:rPr>
          <w:rStyle w:val="Textoennegrita"/>
          <w:b w:val="0"/>
          <w:bCs w:val="0"/>
        </w:rPr>
        <w:t>No incluye</w:t>
      </w:r>
    </w:p>
    <w:p w14:paraId="6875CF20" w14:textId="77777777" w:rsidR="0015767E" w:rsidRDefault="0015767E" w:rsidP="0015767E">
      <w:pPr>
        <w:pStyle w:val="NormalWeb"/>
        <w:numPr>
          <w:ilvl w:val="0"/>
          <w:numId w:val="30"/>
        </w:numPr>
      </w:pPr>
      <w:r>
        <w:t>Alimentos en carretera</w:t>
      </w:r>
    </w:p>
    <w:p w14:paraId="0A97FF6E" w14:textId="77777777" w:rsidR="0015767E" w:rsidRDefault="0015767E" w:rsidP="0015767E">
      <w:pPr>
        <w:pStyle w:val="NormalWeb"/>
        <w:numPr>
          <w:ilvl w:val="0"/>
          <w:numId w:val="30"/>
        </w:numPr>
      </w:pPr>
      <w:r>
        <w:t>Cena</w:t>
      </w:r>
    </w:p>
    <w:p w14:paraId="11AB17E5" w14:textId="452CC306" w:rsidR="00CB64B1" w:rsidRPr="0015767E" w:rsidRDefault="0015767E" w:rsidP="0015767E">
      <w:pPr>
        <w:pStyle w:val="NormalWeb"/>
        <w:numPr>
          <w:ilvl w:val="0"/>
          <w:numId w:val="30"/>
        </w:numPr>
      </w:pPr>
      <w:r>
        <w:t>Gastos no especificados en el plan</w:t>
      </w:r>
    </w:p>
    <w:p w14:paraId="697763A4" w14:textId="6BC06B47" w:rsidR="001F2377" w:rsidRPr="00CB64B1" w:rsidRDefault="001F2377" w:rsidP="001F2377">
      <w:pPr>
        <w:rPr>
          <w:rFonts w:ascii="Segoe UI Emoji" w:hAnsi="Segoe UI Emoji" w:cs="Segoe UI Emoji"/>
          <w:lang w:val="es-CO"/>
        </w:rPr>
      </w:pPr>
      <w:r w:rsidRPr="001F2377">
        <w:rPr>
          <w:rFonts w:ascii="Segoe UI Emoji" w:hAnsi="Segoe UI Emoji" w:cs="Segoe UI Emoji"/>
          <w:lang w:val="es-CO"/>
        </w:rPr>
        <w:t>✨</w:t>
      </w:r>
      <w:r w:rsidRPr="001F2377">
        <w:rPr>
          <w:lang w:val="es-CO"/>
        </w:rPr>
        <w:t xml:space="preserve"> </w:t>
      </w:r>
      <w:r w:rsidRPr="001F2377">
        <w:rPr>
          <w:b/>
          <w:bCs/>
          <w:lang w:val="es-CO"/>
        </w:rPr>
        <w:t>Turismo Guacana</w:t>
      </w:r>
      <w:r w:rsidRPr="001F2377">
        <w:rPr>
          <w:lang w:val="es-CO"/>
        </w:rPr>
        <w:br/>
      </w:r>
      <w:r w:rsidRPr="001F2377">
        <w:rPr>
          <w:rFonts w:ascii="Segoe UI Emoji" w:hAnsi="Segoe UI Emoji" w:cs="Segoe UI Emoji"/>
          <w:lang w:val="es-CO"/>
        </w:rPr>
        <w:t>🌿</w:t>
      </w:r>
      <w:r w:rsidRPr="001F2377">
        <w:rPr>
          <w:lang w:val="es-CO"/>
        </w:rPr>
        <w:t xml:space="preserve"> </w:t>
      </w:r>
      <w:r w:rsidRPr="001F2377">
        <w:rPr>
          <w:i/>
          <w:iCs/>
          <w:lang w:val="es-CO"/>
        </w:rPr>
        <w:t>Vive, ríe y viaja con nosotros</w:t>
      </w:r>
      <w:r w:rsidRPr="001F2377">
        <w:rPr>
          <w:lang w:val="es-CO"/>
        </w:rPr>
        <w:t xml:space="preserve"> </w:t>
      </w:r>
      <w:r w:rsidRPr="001F2377">
        <w:rPr>
          <w:rFonts w:ascii="Segoe UI Emoji" w:hAnsi="Segoe UI Emoji" w:cs="Segoe UI Emoji"/>
          <w:lang w:val="es-CO"/>
        </w:rPr>
        <w:t>🚌💚</w:t>
      </w:r>
    </w:p>
    <w:p w14:paraId="64E36E75" w14:textId="77777777" w:rsidR="001F2377" w:rsidRPr="001F2377" w:rsidRDefault="001F2377" w:rsidP="001F2377">
      <w:pPr>
        <w:rPr>
          <w:lang w:val="es-CO"/>
        </w:rPr>
      </w:pPr>
    </w:p>
    <w:p w14:paraId="74805AF1" w14:textId="499F848D" w:rsidR="008734E4" w:rsidRPr="00044970" w:rsidRDefault="004F04AC" w:rsidP="008734E4">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sidR="009B2F8B">
        <w:rPr>
          <w:rFonts w:ascii="Arial" w:hAnsi="Arial" w:cs="Arial"/>
          <w:sz w:val="22"/>
          <w:szCs w:val="22"/>
        </w:rPr>
        <w:t xml:space="preserve"> y hacer un abono inicial del </w:t>
      </w:r>
      <w:r w:rsidR="00B2627D">
        <w:rPr>
          <w:rFonts w:ascii="Arial" w:hAnsi="Arial" w:cs="Arial"/>
          <w:sz w:val="22"/>
          <w:szCs w:val="22"/>
        </w:rPr>
        <w:t>25</w:t>
      </w:r>
      <w:r w:rsidR="009B2F8B">
        <w:rPr>
          <w:rFonts w:ascii="Arial" w:hAnsi="Arial" w:cs="Arial"/>
          <w:sz w:val="22"/>
          <w:szCs w:val="22"/>
        </w:rPr>
        <w:t>%, cinco días antes del viaje debe de estar pago total.</w:t>
      </w:r>
    </w:p>
    <w:p w14:paraId="567EEF46" w14:textId="6E32E717" w:rsidR="008734E4" w:rsidRDefault="008734E4" w:rsidP="004F04AC">
      <w:pPr>
        <w:pStyle w:val="Firma"/>
        <w:ind w:firstLine="720"/>
        <w:rPr>
          <w:rFonts w:ascii="Arial" w:hAnsi="Arial" w:cs="Arial"/>
          <w:b/>
          <w:bCs/>
          <w:sz w:val="22"/>
          <w:szCs w:val="22"/>
        </w:rPr>
      </w:pPr>
      <w:r w:rsidRPr="00814666">
        <w:rPr>
          <w:rFonts w:ascii="Arial" w:hAnsi="Arial" w:cs="Arial"/>
          <w:b/>
          <w:bCs/>
          <w:sz w:val="22"/>
          <w:szCs w:val="22"/>
        </w:rPr>
        <w:t xml:space="preserve">Información para transacción: </w:t>
      </w:r>
    </w:p>
    <w:p w14:paraId="5EAE44CB" w14:textId="74E7C5A1" w:rsidR="008734E4" w:rsidRPr="00814666" w:rsidRDefault="008734E4" w:rsidP="008734E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734E4" w:rsidRPr="00814666" w14:paraId="21A21B59" w14:textId="77777777" w:rsidTr="00881AD9">
        <w:tc>
          <w:tcPr>
            <w:tcW w:w="9420" w:type="dxa"/>
            <w:gridSpan w:val="2"/>
          </w:tcPr>
          <w:p w14:paraId="5E91FCF5" w14:textId="3BD94971" w:rsidR="008734E4" w:rsidRPr="00814666" w:rsidRDefault="008734E4" w:rsidP="00881AD9">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8734E4" w:rsidRPr="00814666" w14:paraId="48F247C3" w14:textId="77777777" w:rsidTr="00881AD9">
        <w:tc>
          <w:tcPr>
            <w:tcW w:w="4710" w:type="dxa"/>
          </w:tcPr>
          <w:p w14:paraId="62FFDEB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0D1064A8" w14:textId="76D31A84" w:rsidR="008734E4" w:rsidRPr="00814666" w:rsidRDefault="008734E4" w:rsidP="00881AD9">
            <w:pPr>
              <w:pStyle w:val="Firma"/>
              <w:rPr>
                <w:rFonts w:ascii="Arial" w:hAnsi="Arial" w:cs="Arial"/>
                <w:sz w:val="22"/>
                <w:szCs w:val="22"/>
              </w:rPr>
            </w:pPr>
            <w:r w:rsidRPr="00814666">
              <w:rPr>
                <w:rFonts w:ascii="Arial" w:hAnsi="Arial" w:cs="Arial"/>
                <w:sz w:val="22"/>
                <w:szCs w:val="22"/>
              </w:rPr>
              <w:t>38475725821</w:t>
            </w:r>
          </w:p>
        </w:tc>
      </w:tr>
      <w:tr w:rsidR="008734E4" w:rsidRPr="00814666" w14:paraId="2AB05640" w14:textId="77777777" w:rsidTr="00881AD9">
        <w:tc>
          <w:tcPr>
            <w:tcW w:w="4710" w:type="dxa"/>
          </w:tcPr>
          <w:p w14:paraId="11B7EFA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8720ED8" w14:textId="44C386E5" w:rsidR="008734E4" w:rsidRPr="00814666" w:rsidRDefault="008734E4" w:rsidP="00881AD9">
            <w:pPr>
              <w:pStyle w:val="Firma"/>
              <w:rPr>
                <w:rFonts w:ascii="Arial" w:hAnsi="Arial" w:cs="Arial"/>
                <w:sz w:val="22"/>
                <w:szCs w:val="22"/>
              </w:rPr>
            </w:pPr>
            <w:r w:rsidRPr="00814666">
              <w:rPr>
                <w:rFonts w:ascii="Arial" w:hAnsi="Arial" w:cs="Arial"/>
                <w:sz w:val="22"/>
                <w:szCs w:val="22"/>
              </w:rPr>
              <w:t>311 5815159</w:t>
            </w:r>
          </w:p>
        </w:tc>
      </w:tr>
    </w:tbl>
    <w:p w14:paraId="49E9B0AA" w14:textId="37AA415C" w:rsidR="008734E4" w:rsidRPr="00D14538" w:rsidRDefault="008734E4" w:rsidP="008734E4">
      <w:pPr>
        <w:pStyle w:val="Firma"/>
        <w:rPr>
          <w:rFonts w:ascii="Arial" w:hAnsi="Arial" w:cs="Arial"/>
          <w:sz w:val="22"/>
          <w:szCs w:val="22"/>
        </w:rPr>
      </w:pPr>
    </w:p>
    <w:p w14:paraId="0F64EE7F" w14:textId="32DD1BBD" w:rsidR="00FA6930" w:rsidRDefault="00FA6930" w:rsidP="000965E0">
      <w:pPr>
        <w:pStyle w:val="Firma"/>
      </w:pPr>
    </w:p>
    <w:p w14:paraId="6C36E2D1" w14:textId="151C7F5D" w:rsidR="001409E1" w:rsidRDefault="001409E1" w:rsidP="000965E0">
      <w:pPr>
        <w:pStyle w:val="Firma"/>
        <w:rPr>
          <w:rFonts w:ascii="Arial" w:hAnsi="Arial" w:cs="Arial"/>
          <w:sz w:val="22"/>
          <w:szCs w:val="22"/>
        </w:rPr>
      </w:pPr>
      <w:r>
        <w:rPr>
          <w:rFonts w:ascii="Arial" w:hAnsi="Arial" w:cs="Arial"/>
          <w:sz w:val="22"/>
          <w:szCs w:val="22"/>
        </w:rPr>
        <w:t xml:space="preserve"> </w:t>
      </w:r>
    </w:p>
    <w:p w14:paraId="3E1C1916" w14:textId="5D0FC70A" w:rsidR="00C4428E" w:rsidRDefault="00EE7C57" w:rsidP="000965E0">
      <w:pPr>
        <w:pStyle w:val="Firma"/>
        <w:rPr>
          <w:rFonts w:ascii="Arial" w:hAnsi="Arial" w:cs="Arial"/>
          <w:sz w:val="22"/>
          <w:szCs w:val="22"/>
        </w:rPr>
      </w:pPr>
      <w:r>
        <w:rPr>
          <w:rFonts w:ascii="Arial" w:hAnsi="Arial" w:cs="Arial"/>
          <w:noProof/>
          <w:sz w:val="22"/>
          <w:szCs w:val="22"/>
        </w:rPr>
        <w:t xml:space="preserve">         </w:t>
      </w:r>
      <w:r w:rsidR="0015767E">
        <w:rPr>
          <w:noProof/>
        </w:rPr>
        <w:drawing>
          <wp:inline distT="0" distB="0" distL="0" distR="0" wp14:anchorId="36E2A244" wp14:editId="7032F0DA">
            <wp:extent cx="2257425" cy="1693180"/>
            <wp:effectExtent l="0" t="0" r="0" b="2540"/>
            <wp:docPr id="5" name="Imagen 5" descr="DESIERTO DE LA TATACOA: VIAJE AL PASADO – La Cola de 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IERTO DE LA TATACOA: VIAJE AL PASADO – La Cola de Rat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0154" cy="1710228"/>
                    </a:xfrm>
                    <a:prstGeom prst="rect">
                      <a:avLst/>
                    </a:prstGeom>
                    <a:noFill/>
                    <a:ln>
                      <a:noFill/>
                    </a:ln>
                  </pic:spPr>
                </pic:pic>
              </a:graphicData>
            </a:graphic>
          </wp:inline>
        </w:drawing>
      </w:r>
      <w:r w:rsidR="0015767E" w:rsidRPr="0015767E">
        <w:t xml:space="preserve"> </w:t>
      </w:r>
      <w:r w:rsidR="0015767E">
        <w:rPr>
          <w:noProof/>
        </w:rPr>
        <w:drawing>
          <wp:inline distT="0" distB="0" distL="0" distR="0" wp14:anchorId="149A673C" wp14:editId="459BC005">
            <wp:extent cx="1419225" cy="1687912"/>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2979" cy="1704270"/>
                    </a:xfrm>
                    <a:prstGeom prst="rect">
                      <a:avLst/>
                    </a:prstGeom>
                    <a:noFill/>
                    <a:ln>
                      <a:noFill/>
                    </a:ln>
                  </pic:spPr>
                </pic:pic>
              </a:graphicData>
            </a:graphic>
          </wp:inline>
        </w:drawing>
      </w:r>
      <w:r w:rsidR="0015767E">
        <w:t xml:space="preserve"> </w:t>
      </w:r>
      <w:r w:rsidR="00B52393">
        <w:rPr>
          <w:noProof/>
        </w:rPr>
        <w:drawing>
          <wp:inline distT="0" distB="0" distL="0" distR="0" wp14:anchorId="056C9D5E" wp14:editId="01857604">
            <wp:extent cx="2276230" cy="1704975"/>
            <wp:effectExtent l="0" t="0" r="0" b="0"/>
            <wp:docPr id="11" name="Imagen 11" descr="Atracciones y Servicios Playa Juncal Comfamiliar Hu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tracciones y Servicios Playa Juncal Comfamiliar Huil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7753" cy="1713606"/>
                    </a:xfrm>
                    <a:prstGeom prst="rect">
                      <a:avLst/>
                    </a:prstGeom>
                    <a:noFill/>
                    <a:ln>
                      <a:noFill/>
                    </a:ln>
                  </pic:spPr>
                </pic:pic>
              </a:graphicData>
            </a:graphic>
          </wp:inline>
        </w:drawing>
      </w:r>
    </w:p>
    <w:p w14:paraId="7FD32620" w14:textId="54D57856" w:rsidR="00C4428E" w:rsidRDefault="00C4428E" w:rsidP="000965E0">
      <w:pPr>
        <w:pStyle w:val="Firma"/>
        <w:rPr>
          <w:rFonts w:ascii="Arial" w:hAnsi="Arial" w:cs="Arial"/>
          <w:sz w:val="22"/>
          <w:szCs w:val="22"/>
        </w:rPr>
      </w:pPr>
    </w:p>
    <w:p w14:paraId="5D8766B4" w14:textId="77777777" w:rsidR="00C4428E" w:rsidRDefault="00C4428E" w:rsidP="000965E0">
      <w:pPr>
        <w:pStyle w:val="Firma"/>
        <w:rPr>
          <w:rFonts w:ascii="Arial" w:hAnsi="Arial" w:cs="Arial"/>
          <w:sz w:val="22"/>
          <w:szCs w:val="22"/>
        </w:rPr>
      </w:pPr>
    </w:p>
    <w:p w14:paraId="62C18AF5" w14:textId="14840260" w:rsidR="008734E4" w:rsidRPr="008734E4" w:rsidRDefault="008734E4" w:rsidP="008734E4">
      <w:pPr>
        <w:pStyle w:val="Firma"/>
        <w:rPr>
          <w:rFonts w:ascii="Arial" w:hAnsi="Arial" w:cs="Arial"/>
          <w:i/>
          <w:iCs/>
          <w:sz w:val="24"/>
        </w:rPr>
      </w:pPr>
      <w:r w:rsidRPr="008734E4">
        <w:rPr>
          <w:rFonts w:ascii="Arial" w:hAnsi="Arial" w:cs="Arial"/>
          <w:i/>
          <w:iCs/>
          <w:sz w:val="24"/>
        </w:rPr>
        <w:t>Cotización realizada por Turismo Guacana,</w:t>
      </w:r>
    </w:p>
    <w:p w14:paraId="3CCCFE77" w14:textId="77777777" w:rsidR="008734E4" w:rsidRDefault="008734E4" w:rsidP="008734E4">
      <w:pPr>
        <w:pStyle w:val="Firma"/>
        <w:rPr>
          <w:rFonts w:ascii="Arial" w:hAnsi="Arial" w:cs="Arial"/>
          <w:sz w:val="24"/>
        </w:rPr>
      </w:pPr>
    </w:p>
    <w:p w14:paraId="043965DC" w14:textId="6336632E" w:rsidR="000965E0" w:rsidRPr="005A0751" w:rsidRDefault="001409E1" w:rsidP="008734E4">
      <w:pPr>
        <w:pStyle w:val="Firma"/>
        <w:jc w:val="center"/>
        <w:rPr>
          <w:rFonts w:ascii="Arial" w:hAnsi="Arial" w:cs="Arial"/>
          <w:b/>
          <w:bCs/>
          <w:sz w:val="36"/>
          <w:szCs w:val="36"/>
        </w:rPr>
      </w:pPr>
      <w:r w:rsidRPr="005A0751">
        <w:rPr>
          <w:rFonts w:ascii="Arial" w:hAnsi="Arial" w:cs="Arial"/>
          <w:b/>
          <w:bCs/>
          <w:sz w:val="36"/>
          <w:szCs w:val="36"/>
        </w:rPr>
        <w:t>Luis Alberto Duarte Molin</w:t>
      </w:r>
      <w:bookmarkEnd w:id="0"/>
      <w:r w:rsidRPr="005A0751">
        <w:rPr>
          <w:rFonts w:ascii="Arial" w:hAnsi="Arial" w:cs="Arial"/>
          <w:b/>
          <w:bCs/>
          <w:sz w:val="36"/>
          <w:szCs w:val="36"/>
        </w:rPr>
        <w:t>a</w:t>
      </w:r>
      <w:r w:rsidR="005A0751">
        <w:rPr>
          <w:rFonts w:ascii="Arial" w:hAnsi="Arial" w:cs="Arial"/>
          <w:b/>
          <w:bCs/>
          <w:sz w:val="36"/>
          <w:szCs w:val="36"/>
        </w:rPr>
        <w:t>.</w:t>
      </w:r>
    </w:p>
    <w:sectPr w:rsidR="000965E0" w:rsidRPr="005A0751"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4F883" w14:textId="77777777" w:rsidR="00F876F3" w:rsidRDefault="00F876F3" w:rsidP="002C5718">
      <w:pPr>
        <w:spacing w:after="0" w:line="240" w:lineRule="auto"/>
      </w:pPr>
      <w:r>
        <w:separator/>
      </w:r>
    </w:p>
  </w:endnote>
  <w:endnote w:type="continuationSeparator" w:id="0">
    <w:p w14:paraId="2C3F66D0" w14:textId="77777777" w:rsidR="00F876F3" w:rsidRDefault="00F876F3"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F876F3"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F876F3"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9CB0E" w14:textId="77777777" w:rsidR="00F876F3" w:rsidRDefault="00F876F3" w:rsidP="002C5718">
      <w:pPr>
        <w:spacing w:after="0" w:line="240" w:lineRule="auto"/>
      </w:pPr>
      <w:r>
        <w:separator/>
      </w:r>
    </w:p>
  </w:footnote>
  <w:footnote w:type="continuationSeparator" w:id="0">
    <w:p w14:paraId="0995435D" w14:textId="77777777" w:rsidR="00F876F3" w:rsidRDefault="00F876F3"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8158F"/>
    <w:multiLevelType w:val="multilevel"/>
    <w:tmpl w:val="79FE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B5286"/>
    <w:multiLevelType w:val="hybridMultilevel"/>
    <w:tmpl w:val="BF409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6CD0520"/>
    <w:multiLevelType w:val="multilevel"/>
    <w:tmpl w:val="A868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0CEE2776"/>
    <w:multiLevelType w:val="multilevel"/>
    <w:tmpl w:val="4AF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A6828"/>
    <w:multiLevelType w:val="multilevel"/>
    <w:tmpl w:val="09D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0623E20"/>
    <w:multiLevelType w:val="hybridMultilevel"/>
    <w:tmpl w:val="7EA4D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36C53D8"/>
    <w:multiLevelType w:val="multilevel"/>
    <w:tmpl w:val="83F6F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87161"/>
    <w:multiLevelType w:val="multilevel"/>
    <w:tmpl w:val="CD3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90354"/>
    <w:multiLevelType w:val="multilevel"/>
    <w:tmpl w:val="952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C6F67"/>
    <w:multiLevelType w:val="multilevel"/>
    <w:tmpl w:val="4032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87F08"/>
    <w:multiLevelType w:val="multilevel"/>
    <w:tmpl w:val="746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13C3F"/>
    <w:multiLevelType w:val="multilevel"/>
    <w:tmpl w:val="F822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3661E"/>
    <w:multiLevelType w:val="multilevel"/>
    <w:tmpl w:val="9C0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22B1B"/>
    <w:multiLevelType w:val="multilevel"/>
    <w:tmpl w:val="E9BA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63C56E5"/>
    <w:multiLevelType w:val="multilevel"/>
    <w:tmpl w:val="AB9E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15015F"/>
    <w:multiLevelType w:val="hybridMultilevel"/>
    <w:tmpl w:val="8404F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B765FEB"/>
    <w:multiLevelType w:val="multilevel"/>
    <w:tmpl w:val="18B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6"/>
  </w:num>
  <w:num w:numId="13">
    <w:abstractNumId w:val="26"/>
  </w:num>
  <w:num w:numId="14">
    <w:abstractNumId w:val="17"/>
  </w:num>
  <w:num w:numId="15">
    <w:abstractNumId w:val="11"/>
  </w:num>
  <w:num w:numId="16">
    <w:abstractNumId w:val="28"/>
  </w:num>
  <w:num w:numId="17">
    <w:abstractNumId w:val="14"/>
  </w:num>
  <w:num w:numId="18">
    <w:abstractNumId w:val="15"/>
  </w:num>
  <w:num w:numId="19">
    <w:abstractNumId w:val="24"/>
  </w:num>
  <w:num w:numId="20">
    <w:abstractNumId w:val="29"/>
  </w:num>
  <w:num w:numId="21">
    <w:abstractNumId w:val="12"/>
  </w:num>
  <w:num w:numId="22">
    <w:abstractNumId w:val="23"/>
  </w:num>
  <w:num w:numId="23">
    <w:abstractNumId w:val="10"/>
  </w:num>
  <w:num w:numId="24">
    <w:abstractNumId w:val="22"/>
  </w:num>
  <w:num w:numId="25">
    <w:abstractNumId w:val="21"/>
  </w:num>
  <w:num w:numId="26">
    <w:abstractNumId w:val="20"/>
  </w:num>
  <w:num w:numId="27">
    <w:abstractNumId w:val="25"/>
  </w:num>
  <w:num w:numId="28">
    <w:abstractNumId w:val="18"/>
  </w:num>
  <w:num w:numId="29">
    <w:abstractNumId w:val="27"/>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653E"/>
    <w:rsid w:val="00034524"/>
    <w:rsid w:val="00044970"/>
    <w:rsid w:val="000766B3"/>
    <w:rsid w:val="00080E66"/>
    <w:rsid w:val="00085CD0"/>
    <w:rsid w:val="000965E0"/>
    <w:rsid w:val="000B6D4E"/>
    <w:rsid w:val="000C6B95"/>
    <w:rsid w:val="000F7125"/>
    <w:rsid w:val="0010173A"/>
    <w:rsid w:val="001204A2"/>
    <w:rsid w:val="00121B8E"/>
    <w:rsid w:val="00130DB8"/>
    <w:rsid w:val="001409E1"/>
    <w:rsid w:val="0015767E"/>
    <w:rsid w:val="00174A50"/>
    <w:rsid w:val="00183712"/>
    <w:rsid w:val="001C15C4"/>
    <w:rsid w:val="001C6954"/>
    <w:rsid w:val="001D4D00"/>
    <w:rsid w:val="001D5E85"/>
    <w:rsid w:val="001F2377"/>
    <w:rsid w:val="001F30E8"/>
    <w:rsid w:val="00212A16"/>
    <w:rsid w:val="00216A97"/>
    <w:rsid w:val="002256AA"/>
    <w:rsid w:val="002735D4"/>
    <w:rsid w:val="00281EB9"/>
    <w:rsid w:val="00283738"/>
    <w:rsid w:val="002937C9"/>
    <w:rsid w:val="002B4FBE"/>
    <w:rsid w:val="002C5718"/>
    <w:rsid w:val="002C69D8"/>
    <w:rsid w:val="002E2115"/>
    <w:rsid w:val="00306B9F"/>
    <w:rsid w:val="0032228F"/>
    <w:rsid w:val="00352BE1"/>
    <w:rsid w:val="003570B7"/>
    <w:rsid w:val="00361D25"/>
    <w:rsid w:val="003712B2"/>
    <w:rsid w:val="0037778F"/>
    <w:rsid w:val="003C1694"/>
    <w:rsid w:val="003E637C"/>
    <w:rsid w:val="003F3C7F"/>
    <w:rsid w:val="00403F0B"/>
    <w:rsid w:val="00425B6F"/>
    <w:rsid w:val="00457B90"/>
    <w:rsid w:val="004A63E5"/>
    <w:rsid w:val="004C1DC1"/>
    <w:rsid w:val="004C2CA6"/>
    <w:rsid w:val="004D600F"/>
    <w:rsid w:val="004F04AC"/>
    <w:rsid w:val="00500A97"/>
    <w:rsid w:val="0052534F"/>
    <w:rsid w:val="00552BE7"/>
    <w:rsid w:val="005770DA"/>
    <w:rsid w:val="005A0751"/>
    <w:rsid w:val="005A3F0F"/>
    <w:rsid w:val="005B501C"/>
    <w:rsid w:val="005C2A45"/>
    <w:rsid w:val="005F6133"/>
    <w:rsid w:val="00670ABE"/>
    <w:rsid w:val="0069651C"/>
    <w:rsid w:val="00697B17"/>
    <w:rsid w:val="006A319B"/>
    <w:rsid w:val="006A608A"/>
    <w:rsid w:val="006D2BA0"/>
    <w:rsid w:val="006F17D5"/>
    <w:rsid w:val="006F679F"/>
    <w:rsid w:val="007374A1"/>
    <w:rsid w:val="00742157"/>
    <w:rsid w:val="00742DEE"/>
    <w:rsid w:val="0076598A"/>
    <w:rsid w:val="007769DA"/>
    <w:rsid w:val="00784F17"/>
    <w:rsid w:val="007A21AD"/>
    <w:rsid w:val="007A3B6D"/>
    <w:rsid w:val="007A4F72"/>
    <w:rsid w:val="007B4F22"/>
    <w:rsid w:val="007B61BF"/>
    <w:rsid w:val="007F002A"/>
    <w:rsid w:val="008171FE"/>
    <w:rsid w:val="00827457"/>
    <w:rsid w:val="008328E5"/>
    <w:rsid w:val="00833BD3"/>
    <w:rsid w:val="008734E4"/>
    <w:rsid w:val="008A1304"/>
    <w:rsid w:val="008D367B"/>
    <w:rsid w:val="008F496A"/>
    <w:rsid w:val="00925D7F"/>
    <w:rsid w:val="00935CA2"/>
    <w:rsid w:val="00941376"/>
    <w:rsid w:val="00946835"/>
    <w:rsid w:val="00952512"/>
    <w:rsid w:val="00952BDE"/>
    <w:rsid w:val="00976880"/>
    <w:rsid w:val="00991525"/>
    <w:rsid w:val="0099231C"/>
    <w:rsid w:val="00997488"/>
    <w:rsid w:val="009A0F9A"/>
    <w:rsid w:val="009B0489"/>
    <w:rsid w:val="009B2F8B"/>
    <w:rsid w:val="009C491D"/>
    <w:rsid w:val="009E4D0D"/>
    <w:rsid w:val="00A11478"/>
    <w:rsid w:val="00A16BC3"/>
    <w:rsid w:val="00A229F8"/>
    <w:rsid w:val="00A2663D"/>
    <w:rsid w:val="00A43131"/>
    <w:rsid w:val="00A60863"/>
    <w:rsid w:val="00A7630D"/>
    <w:rsid w:val="00A8520D"/>
    <w:rsid w:val="00A9109F"/>
    <w:rsid w:val="00AB1EC1"/>
    <w:rsid w:val="00AD300C"/>
    <w:rsid w:val="00AF3600"/>
    <w:rsid w:val="00AF49CA"/>
    <w:rsid w:val="00B06718"/>
    <w:rsid w:val="00B2627D"/>
    <w:rsid w:val="00B469A9"/>
    <w:rsid w:val="00B52393"/>
    <w:rsid w:val="00B72F9A"/>
    <w:rsid w:val="00B741D2"/>
    <w:rsid w:val="00B7531C"/>
    <w:rsid w:val="00BA55E9"/>
    <w:rsid w:val="00BA7D47"/>
    <w:rsid w:val="00BB450E"/>
    <w:rsid w:val="00BB73EE"/>
    <w:rsid w:val="00BD6AFD"/>
    <w:rsid w:val="00BE0F89"/>
    <w:rsid w:val="00C33BCC"/>
    <w:rsid w:val="00C4428E"/>
    <w:rsid w:val="00C524DC"/>
    <w:rsid w:val="00C75996"/>
    <w:rsid w:val="00C82E88"/>
    <w:rsid w:val="00C8739C"/>
    <w:rsid w:val="00C97F67"/>
    <w:rsid w:val="00CB2BF2"/>
    <w:rsid w:val="00CB2EC1"/>
    <w:rsid w:val="00CB55F2"/>
    <w:rsid w:val="00CB64B1"/>
    <w:rsid w:val="00CC0861"/>
    <w:rsid w:val="00CF47FF"/>
    <w:rsid w:val="00D034D0"/>
    <w:rsid w:val="00D042A1"/>
    <w:rsid w:val="00D21C96"/>
    <w:rsid w:val="00D315C7"/>
    <w:rsid w:val="00D57FEC"/>
    <w:rsid w:val="00D625CF"/>
    <w:rsid w:val="00D64755"/>
    <w:rsid w:val="00DA0088"/>
    <w:rsid w:val="00DA1034"/>
    <w:rsid w:val="00E26DAD"/>
    <w:rsid w:val="00E61905"/>
    <w:rsid w:val="00E638A6"/>
    <w:rsid w:val="00E73233"/>
    <w:rsid w:val="00E764DA"/>
    <w:rsid w:val="00E77DC5"/>
    <w:rsid w:val="00E83F98"/>
    <w:rsid w:val="00EA6266"/>
    <w:rsid w:val="00EC0AE8"/>
    <w:rsid w:val="00ED34D6"/>
    <w:rsid w:val="00EE7C57"/>
    <w:rsid w:val="00EF0FD2"/>
    <w:rsid w:val="00EF6966"/>
    <w:rsid w:val="00F11820"/>
    <w:rsid w:val="00F1653A"/>
    <w:rsid w:val="00F20914"/>
    <w:rsid w:val="00F876F3"/>
    <w:rsid w:val="00F93349"/>
    <w:rsid w:val="00FA6930"/>
    <w:rsid w:val="00FC607C"/>
    <w:rsid w:val="00FD37B8"/>
    <w:rsid w:val="00FD518E"/>
    <w:rsid w:val="00FD5FF1"/>
    <w:rsid w:val="00FE0F3F"/>
    <w:rsid w:val="00FF03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6F679F"/>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Ttulo3Car">
    <w:name w:val="Título 3 Car"/>
    <w:basedOn w:val="Fuentedeprrafopredeter"/>
    <w:link w:val="Ttulo3"/>
    <w:uiPriority w:val="9"/>
    <w:semiHidden/>
    <w:rsid w:val="006F679F"/>
    <w:rPr>
      <w:rFonts w:asciiTheme="majorHAnsi" w:eastAsiaTheme="majorEastAsia" w:hAnsiTheme="majorHAnsi" w:cstheme="majorBidi"/>
      <w:color w:val="004A54" w:themeColor="accent1" w:themeShade="7F"/>
    </w:rPr>
  </w:style>
  <w:style w:type="paragraph" w:styleId="NormalWeb">
    <w:name w:val="Normal (Web)"/>
    <w:basedOn w:val="Normal"/>
    <w:uiPriority w:val="99"/>
    <w:unhideWhenUsed/>
    <w:rsid w:val="00CB64B1"/>
    <w:pPr>
      <w:spacing w:before="100" w:beforeAutospacing="1" w:after="100" w:afterAutospacing="1" w:line="240" w:lineRule="auto"/>
    </w:pPr>
    <w:rPr>
      <w:rFonts w:ascii="Times New Roman" w:eastAsia="Times New Roman" w:hAnsi="Times New Roman" w:cs="Times New Roman"/>
      <w:lang w:val="es-CO" w:eastAsia="es-CO"/>
    </w:rPr>
  </w:style>
  <w:style w:type="character" w:styleId="Textoennegrita">
    <w:name w:val="Strong"/>
    <w:basedOn w:val="Fuentedeprrafopredeter"/>
    <w:uiPriority w:val="22"/>
    <w:qFormat/>
    <w:rsid w:val="00CB64B1"/>
    <w:rPr>
      <w:b/>
      <w:bCs/>
    </w:rPr>
  </w:style>
  <w:style w:type="character" w:styleId="nfasis">
    <w:name w:val="Emphasis"/>
    <w:basedOn w:val="Fuentedeprrafopredeter"/>
    <w:uiPriority w:val="20"/>
    <w:qFormat/>
    <w:rsid w:val="00CB64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869951948">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571694152">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653E"/>
    <w:rsid w:val="00047264"/>
    <w:rsid w:val="000608AF"/>
    <w:rsid w:val="00073865"/>
    <w:rsid w:val="000A5514"/>
    <w:rsid w:val="000D2DA4"/>
    <w:rsid w:val="0010173A"/>
    <w:rsid w:val="00111ED7"/>
    <w:rsid w:val="00121B8E"/>
    <w:rsid w:val="001B7148"/>
    <w:rsid w:val="002C1B82"/>
    <w:rsid w:val="002C69D8"/>
    <w:rsid w:val="002F6954"/>
    <w:rsid w:val="00513C8D"/>
    <w:rsid w:val="00632F30"/>
    <w:rsid w:val="00750BA5"/>
    <w:rsid w:val="00787514"/>
    <w:rsid w:val="00887D35"/>
    <w:rsid w:val="00B41F33"/>
    <w:rsid w:val="00B60527"/>
    <w:rsid w:val="00B63F86"/>
    <w:rsid w:val="00B72F9A"/>
    <w:rsid w:val="00C91E83"/>
    <w:rsid w:val="00D90FF5"/>
    <w:rsid w:val="00E014CC"/>
    <w:rsid w:val="00E95E78"/>
    <w:rsid w:val="00F17A44"/>
    <w:rsid w:val="00F82E1D"/>
    <w:rsid w:val="00FC607C"/>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292</Words>
  <Characters>1611</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2026-01-29T16:07:00Z</dcterms:created>
  <dcterms:modified xsi:type="dcterms:W3CDTF">2026-01-29T18:09:00Z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